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6DE98" w14:textId="77777777" w:rsidR="00637933" w:rsidRDefault="00637933" w:rsidP="00637933">
      <w:bookmarkStart w:id="0" w:name="_Hlk134432410"/>
    </w:p>
    <w:p w14:paraId="2FA76D1A" w14:textId="77777777" w:rsidR="00642A8C" w:rsidRPr="00642A8C" w:rsidRDefault="00642A8C" w:rsidP="00642A8C">
      <w:pPr>
        <w:jc w:val="center"/>
        <w:rPr>
          <w:sz w:val="44"/>
          <w:szCs w:val="44"/>
          <w:u w:val="single"/>
        </w:rPr>
      </w:pPr>
      <w:r w:rsidRPr="00642A8C">
        <w:rPr>
          <w:sz w:val="44"/>
          <w:szCs w:val="44"/>
          <w:u w:val="single"/>
        </w:rPr>
        <w:t>Tasty Table Lite</w:t>
      </w:r>
    </w:p>
    <w:p w14:paraId="459FD840" w14:textId="77777777" w:rsidR="00642A8C" w:rsidRDefault="00642A8C" w:rsidP="00642A8C"/>
    <w:p w14:paraId="2037F78D" w14:textId="77777777" w:rsidR="00642A8C" w:rsidRDefault="00642A8C" w:rsidP="00642A8C">
      <w:pPr>
        <w:pStyle w:val="ListParagraph"/>
        <w:numPr>
          <w:ilvl w:val="0"/>
          <w:numId w:val="15"/>
        </w:numPr>
        <w:rPr>
          <w:sz w:val="24"/>
          <w:szCs w:val="24"/>
        </w:rPr>
      </w:pPr>
      <w:r>
        <w:rPr>
          <w:sz w:val="24"/>
          <w:szCs w:val="24"/>
        </w:rPr>
        <w:t>Introduction</w:t>
      </w:r>
    </w:p>
    <w:p w14:paraId="1E20B012" w14:textId="77777777" w:rsidR="00642A8C" w:rsidRDefault="00642A8C" w:rsidP="00642A8C">
      <w:pPr>
        <w:pStyle w:val="ListParagraph"/>
        <w:numPr>
          <w:ilvl w:val="0"/>
          <w:numId w:val="15"/>
        </w:numPr>
        <w:rPr>
          <w:sz w:val="24"/>
          <w:szCs w:val="24"/>
        </w:rPr>
      </w:pPr>
      <w:r>
        <w:rPr>
          <w:sz w:val="24"/>
          <w:szCs w:val="24"/>
        </w:rPr>
        <w:t>Proposal/Pitch</w:t>
      </w:r>
    </w:p>
    <w:p w14:paraId="670F5FD4" w14:textId="77777777" w:rsidR="00642A8C" w:rsidRPr="005E0B71" w:rsidRDefault="00642A8C" w:rsidP="00642A8C">
      <w:pPr>
        <w:pStyle w:val="ListParagraph"/>
        <w:numPr>
          <w:ilvl w:val="0"/>
          <w:numId w:val="15"/>
        </w:numPr>
        <w:rPr>
          <w:sz w:val="24"/>
          <w:szCs w:val="24"/>
        </w:rPr>
      </w:pPr>
      <w:r w:rsidRPr="00BE0EB6">
        <w:rPr>
          <w:sz w:val="24"/>
          <w:szCs w:val="24"/>
        </w:rPr>
        <w:t>Data Dictionary</w:t>
      </w:r>
    </w:p>
    <w:p w14:paraId="53DC382F" w14:textId="59A64A0D" w:rsidR="00642A8C" w:rsidRDefault="00642A8C" w:rsidP="00642A8C">
      <w:pPr>
        <w:pStyle w:val="ListParagraph"/>
        <w:numPr>
          <w:ilvl w:val="0"/>
          <w:numId w:val="15"/>
        </w:numPr>
        <w:rPr>
          <w:sz w:val="24"/>
          <w:szCs w:val="24"/>
        </w:rPr>
      </w:pPr>
      <w:r w:rsidRPr="00BE0EB6">
        <w:rPr>
          <w:sz w:val="24"/>
          <w:szCs w:val="24"/>
        </w:rPr>
        <w:t>Sequence diagrams</w:t>
      </w:r>
      <w:r w:rsidR="00F102CF">
        <w:rPr>
          <w:sz w:val="24"/>
          <w:szCs w:val="24"/>
        </w:rPr>
        <w:t>/User Manual</w:t>
      </w:r>
    </w:p>
    <w:p w14:paraId="426439B1" w14:textId="77777777" w:rsidR="00642A8C" w:rsidRDefault="00642A8C" w:rsidP="00642A8C">
      <w:pPr>
        <w:pStyle w:val="ListParagraph"/>
        <w:numPr>
          <w:ilvl w:val="0"/>
          <w:numId w:val="16"/>
        </w:numPr>
        <w:rPr>
          <w:sz w:val="24"/>
          <w:szCs w:val="24"/>
        </w:rPr>
      </w:pPr>
      <w:bookmarkStart w:id="1" w:name="_Hlk134432572"/>
      <w:r>
        <w:rPr>
          <w:sz w:val="24"/>
          <w:szCs w:val="24"/>
        </w:rPr>
        <w:t>Login</w:t>
      </w:r>
    </w:p>
    <w:p w14:paraId="1A06143E" w14:textId="77777777" w:rsidR="00642A8C" w:rsidRDefault="00642A8C" w:rsidP="00642A8C">
      <w:pPr>
        <w:pStyle w:val="ListParagraph"/>
        <w:numPr>
          <w:ilvl w:val="0"/>
          <w:numId w:val="16"/>
        </w:numPr>
        <w:rPr>
          <w:sz w:val="24"/>
          <w:szCs w:val="24"/>
        </w:rPr>
      </w:pPr>
      <w:r>
        <w:rPr>
          <w:sz w:val="24"/>
          <w:szCs w:val="24"/>
        </w:rPr>
        <w:t>Register</w:t>
      </w:r>
    </w:p>
    <w:p w14:paraId="7643594D" w14:textId="77777777" w:rsidR="00642A8C" w:rsidRDefault="00642A8C" w:rsidP="00642A8C">
      <w:pPr>
        <w:pStyle w:val="ListParagraph"/>
        <w:numPr>
          <w:ilvl w:val="0"/>
          <w:numId w:val="16"/>
        </w:numPr>
        <w:rPr>
          <w:sz w:val="24"/>
          <w:szCs w:val="24"/>
        </w:rPr>
      </w:pPr>
      <w:r>
        <w:rPr>
          <w:sz w:val="24"/>
          <w:szCs w:val="24"/>
        </w:rPr>
        <w:t>Home</w:t>
      </w:r>
    </w:p>
    <w:p w14:paraId="10C5C374" w14:textId="77777777" w:rsidR="00642A8C" w:rsidRDefault="00642A8C" w:rsidP="00642A8C">
      <w:pPr>
        <w:pStyle w:val="ListParagraph"/>
        <w:numPr>
          <w:ilvl w:val="0"/>
          <w:numId w:val="16"/>
        </w:numPr>
        <w:rPr>
          <w:sz w:val="24"/>
          <w:szCs w:val="24"/>
        </w:rPr>
      </w:pPr>
      <w:r>
        <w:rPr>
          <w:sz w:val="24"/>
          <w:szCs w:val="24"/>
        </w:rPr>
        <w:t>Search</w:t>
      </w:r>
    </w:p>
    <w:p w14:paraId="0DE802F3" w14:textId="77777777" w:rsidR="00642A8C" w:rsidRPr="00BE0EB6" w:rsidRDefault="00642A8C" w:rsidP="00642A8C">
      <w:pPr>
        <w:pStyle w:val="ListParagraph"/>
        <w:numPr>
          <w:ilvl w:val="0"/>
          <w:numId w:val="16"/>
        </w:numPr>
        <w:rPr>
          <w:sz w:val="24"/>
          <w:szCs w:val="24"/>
        </w:rPr>
      </w:pPr>
      <w:r>
        <w:rPr>
          <w:sz w:val="24"/>
          <w:szCs w:val="24"/>
        </w:rPr>
        <w:t>Add Recipes</w:t>
      </w:r>
    </w:p>
    <w:p w14:paraId="18C5D489" w14:textId="77777777" w:rsidR="00642A8C" w:rsidRPr="00BE0EB6" w:rsidRDefault="00642A8C" w:rsidP="00642A8C">
      <w:pPr>
        <w:pStyle w:val="ListParagraph"/>
        <w:numPr>
          <w:ilvl w:val="0"/>
          <w:numId w:val="16"/>
        </w:numPr>
        <w:rPr>
          <w:sz w:val="24"/>
          <w:szCs w:val="24"/>
        </w:rPr>
      </w:pPr>
      <w:r>
        <w:rPr>
          <w:sz w:val="24"/>
          <w:szCs w:val="24"/>
        </w:rPr>
        <w:t>About Us</w:t>
      </w:r>
    </w:p>
    <w:p w14:paraId="78773E58" w14:textId="77777777" w:rsidR="00642A8C" w:rsidRPr="00BE0EB6" w:rsidRDefault="00642A8C" w:rsidP="00642A8C">
      <w:pPr>
        <w:pStyle w:val="ListParagraph"/>
        <w:numPr>
          <w:ilvl w:val="0"/>
          <w:numId w:val="15"/>
        </w:numPr>
        <w:rPr>
          <w:sz w:val="24"/>
          <w:szCs w:val="24"/>
        </w:rPr>
      </w:pPr>
      <w:bookmarkStart w:id="2" w:name="_Hlk134435637"/>
      <w:bookmarkEnd w:id="1"/>
      <w:r w:rsidRPr="00BE0EB6">
        <w:rPr>
          <w:sz w:val="24"/>
          <w:szCs w:val="24"/>
        </w:rPr>
        <w:t>User Stories</w:t>
      </w:r>
    </w:p>
    <w:bookmarkEnd w:id="2"/>
    <w:p w14:paraId="119FA71D" w14:textId="77777777" w:rsidR="00642A8C" w:rsidRPr="005E0B71" w:rsidRDefault="00642A8C" w:rsidP="00642A8C">
      <w:pPr>
        <w:pStyle w:val="ListParagraph"/>
        <w:numPr>
          <w:ilvl w:val="0"/>
          <w:numId w:val="15"/>
        </w:numPr>
        <w:rPr>
          <w:sz w:val="24"/>
          <w:szCs w:val="24"/>
        </w:rPr>
      </w:pPr>
      <w:r w:rsidRPr="005E0B71">
        <w:t>Context Diagram and Diagram Zero Login</w:t>
      </w:r>
    </w:p>
    <w:p w14:paraId="34DAC1CD" w14:textId="77777777" w:rsidR="00642A8C" w:rsidRDefault="00642A8C" w:rsidP="00642A8C">
      <w:pPr>
        <w:pStyle w:val="ListParagraph"/>
        <w:numPr>
          <w:ilvl w:val="0"/>
          <w:numId w:val="19"/>
        </w:numPr>
        <w:rPr>
          <w:sz w:val="24"/>
          <w:szCs w:val="24"/>
        </w:rPr>
      </w:pPr>
      <w:r>
        <w:rPr>
          <w:sz w:val="24"/>
          <w:szCs w:val="24"/>
        </w:rPr>
        <w:t>Context Diagram</w:t>
      </w:r>
    </w:p>
    <w:p w14:paraId="4749AD23" w14:textId="77777777" w:rsidR="00642A8C" w:rsidRDefault="00642A8C" w:rsidP="00642A8C">
      <w:pPr>
        <w:pStyle w:val="ListParagraph"/>
        <w:numPr>
          <w:ilvl w:val="0"/>
          <w:numId w:val="19"/>
        </w:numPr>
        <w:rPr>
          <w:sz w:val="24"/>
          <w:szCs w:val="24"/>
        </w:rPr>
      </w:pPr>
      <w:r>
        <w:rPr>
          <w:sz w:val="24"/>
          <w:szCs w:val="24"/>
        </w:rPr>
        <w:t>Diagram Zero</w:t>
      </w:r>
    </w:p>
    <w:p w14:paraId="7084057B" w14:textId="77777777" w:rsidR="00642A8C" w:rsidRPr="00BE0EB6" w:rsidRDefault="00642A8C" w:rsidP="00642A8C">
      <w:pPr>
        <w:pStyle w:val="ListParagraph"/>
        <w:numPr>
          <w:ilvl w:val="0"/>
          <w:numId w:val="15"/>
        </w:numPr>
        <w:rPr>
          <w:sz w:val="24"/>
          <w:szCs w:val="24"/>
        </w:rPr>
      </w:pPr>
      <w:r>
        <w:rPr>
          <w:sz w:val="24"/>
          <w:szCs w:val="24"/>
        </w:rPr>
        <w:t>Future Plan</w:t>
      </w:r>
    </w:p>
    <w:p w14:paraId="2213B708" w14:textId="4A153814" w:rsidR="00642A8C" w:rsidRPr="00642A8C" w:rsidRDefault="00642A8C" w:rsidP="00642A8C">
      <w:pPr>
        <w:pStyle w:val="ListParagraph"/>
        <w:numPr>
          <w:ilvl w:val="0"/>
          <w:numId w:val="15"/>
        </w:numPr>
        <w:rPr>
          <w:sz w:val="24"/>
          <w:szCs w:val="24"/>
        </w:rPr>
      </w:pPr>
      <w:r w:rsidRPr="00BE0EB6">
        <w:rPr>
          <w:sz w:val="24"/>
          <w:szCs w:val="24"/>
        </w:rPr>
        <w:t>Source Code</w:t>
      </w:r>
    </w:p>
    <w:bookmarkEnd w:id="0"/>
    <w:p w14:paraId="0209BC93" w14:textId="77777777" w:rsidR="00637933" w:rsidRDefault="00637933" w:rsidP="00E72A62"/>
    <w:p w14:paraId="29A550C3" w14:textId="77777777" w:rsidR="00637933" w:rsidRDefault="00637933" w:rsidP="00E72A62"/>
    <w:p w14:paraId="24E9368D" w14:textId="77777777" w:rsidR="00637933" w:rsidRDefault="00637933" w:rsidP="00E72A62"/>
    <w:p w14:paraId="719A83E4" w14:textId="39DD051F" w:rsidR="00637933" w:rsidRDefault="00293B25" w:rsidP="00293B25">
      <w:pPr>
        <w:jc w:val="center"/>
        <w:rPr>
          <w:sz w:val="28"/>
          <w:szCs w:val="28"/>
          <w:u w:val="single"/>
        </w:rPr>
      </w:pPr>
      <w:r w:rsidRPr="00293B25">
        <w:rPr>
          <w:sz w:val="28"/>
          <w:szCs w:val="28"/>
          <w:u w:val="single"/>
        </w:rPr>
        <w:t>Introduction</w:t>
      </w:r>
    </w:p>
    <w:p w14:paraId="71AFE0DB" w14:textId="77777777" w:rsidR="00F102CF" w:rsidRDefault="00F102CF" w:rsidP="00293B25">
      <w:pPr>
        <w:jc w:val="center"/>
        <w:rPr>
          <w:sz w:val="28"/>
          <w:szCs w:val="28"/>
          <w:u w:val="single"/>
        </w:rPr>
      </w:pPr>
    </w:p>
    <w:p w14:paraId="368EAF5F" w14:textId="77777777" w:rsidR="00F102CF" w:rsidRDefault="00F102CF" w:rsidP="00F102CF">
      <w:pPr>
        <w:jc w:val="center"/>
        <w:rPr>
          <w:sz w:val="32"/>
          <w:szCs w:val="32"/>
        </w:rPr>
      </w:pPr>
      <w:r>
        <w:rPr>
          <w:sz w:val="32"/>
          <w:szCs w:val="32"/>
        </w:rPr>
        <w:t>TASTY TABLE VERSION 0.0.0.9 INTRODUCTION</w:t>
      </w:r>
    </w:p>
    <w:p w14:paraId="1AEA98DE" w14:textId="77777777" w:rsidR="00F102CF" w:rsidRDefault="00F102CF" w:rsidP="00F102CF">
      <w:pPr>
        <w:jc w:val="center"/>
        <w:rPr>
          <w:sz w:val="32"/>
          <w:szCs w:val="32"/>
        </w:rPr>
      </w:pPr>
    </w:p>
    <w:p w14:paraId="34F74FD2" w14:textId="77777777" w:rsidR="00F102CF" w:rsidRDefault="00F102CF" w:rsidP="00F102CF">
      <w:r>
        <w:t xml:space="preserve">Welcome to my recipe application! Our recipe application is built using C#, a powerful programming language that enables us to create a user-friendly interface and seamless </w:t>
      </w:r>
      <w:r>
        <w:lastRenderedPageBreak/>
        <w:t>functionality. With this app, you can explore a vast collection of recipes, ranging from simple and quick meals to more complex dishes that require a bit more time and effort.</w:t>
      </w:r>
    </w:p>
    <w:p w14:paraId="0EBDF698" w14:textId="77777777" w:rsidR="00F102CF" w:rsidRDefault="00F102CF" w:rsidP="00F102CF"/>
    <w:p w14:paraId="28A9EDC0" w14:textId="77777777" w:rsidR="00F102CF" w:rsidRDefault="00F102CF" w:rsidP="00F102CF">
      <w:r>
        <w:t xml:space="preserve">Whether you're an experienced chef or a novice cook, this application is designed to provide you with all the information you need to create delicious meals in your own kitchen. The application provides step-by-step instructions for each recipe, as well as a list of necessary ingredients and equipment, so you can prepare your meals with confidence. Additionally, you can save your favorite recipes for future reference or share them with friends and family. </w:t>
      </w:r>
    </w:p>
    <w:p w14:paraId="1A12B1FF" w14:textId="77777777" w:rsidR="00F102CF" w:rsidRDefault="00F102CF" w:rsidP="00F102CF"/>
    <w:p w14:paraId="5A4355E8" w14:textId="77777777" w:rsidR="00F102CF" w:rsidRDefault="00F102CF" w:rsidP="00F102CF">
      <w:r>
        <w:t>The application is secure and stores your data securely with our state of the art hashing algorithms, so you can rest easy knowing that you can browse safely. We believe that cooking should be fun and accessible to everyone, and our recipe application reflects that philosophy. So why not give it a try and discover a whole new world of culinary possibilities? We hope you enjoy using our app and creating delicious meals for yourself and your loved ones.</w:t>
      </w:r>
    </w:p>
    <w:p w14:paraId="3F8A4895" w14:textId="387DC990" w:rsidR="00293B25" w:rsidRPr="00293B25" w:rsidRDefault="00293B25" w:rsidP="00293B25">
      <w:pPr>
        <w:jc w:val="center"/>
        <w:rPr>
          <w:sz w:val="28"/>
          <w:szCs w:val="28"/>
          <w:u w:val="single"/>
        </w:rPr>
      </w:pPr>
    </w:p>
    <w:p w14:paraId="5F070C8C" w14:textId="3B142060" w:rsidR="00293B25" w:rsidRDefault="00293B25" w:rsidP="00293B25">
      <w:pPr>
        <w:jc w:val="center"/>
        <w:rPr>
          <w:sz w:val="28"/>
          <w:szCs w:val="28"/>
          <w:u w:val="single"/>
        </w:rPr>
      </w:pPr>
      <w:r w:rsidRPr="00293B25">
        <w:rPr>
          <w:sz w:val="28"/>
          <w:szCs w:val="28"/>
          <w:u w:val="single"/>
        </w:rPr>
        <w:t>Proposal/Pitch</w:t>
      </w:r>
    </w:p>
    <w:p w14:paraId="62DA9755" w14:textId="660A149F" w:rsidR="00293B25" w:rsidRDefault="00642A8C" w:rsidP="00293B25">
      <w:pPr>
        <w:jc w:val="center"/>
        <w:rPr>
          <w:sz w:val="28"/>
          <w:szCs w:val="28"/>
          <w:u w:val="single"/>
        </w:rPr>
      </w:pPr>
      <w:r>
        <w:rPr>
          <w:noProof/>
          <w:sz w:val="28"/>
          <w:szCs w:val="28"/>
          <w:u w:val="single"/>
        </w:rPr>
        <w:lastRenderedPageBreak/>
        <w:drawing>
          <wp:inline distT="0" distB="0" distL="0" distR="0" wp14:anchorId="2BC60C80" wp14:editId="191D8BFD">
            <wp:extent cx="5943600" cy="3339465"/>
            <wp:effectExtent l="0" t="0" r="0" b="0"/>
            <wp:docPr id="987389179"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89179" name="Picture 24"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40B7046F" w14:textId="38B65582" w:rsidR="00642A8C" w:rsidRDefault="00642A8C" w:rsidP="00293B25">
      <w:pPr>
        <w:jc w:val="center"/>
        <w:rPr>
          <w:sz w:val="28"/>
          <w:szCs w:val="28"/>
          <w:u w:val="single"/>
        </w:rPr>
      </w:pPr>
      <w:r>
        <w:rPr>
          <w:noProof/>
          <w:sz w:val="28"/>
          <w:szCs w:val="28"/>
          <w:u w:val="single"/>
        </w:rPr>
        <w:drawing>
          <wp:inline distT="0" distB="0" distL="0" distR="0" wp14:anchorId="45FB364A" wp14:editId="0C624777">
            <wp:extent cx="5943600" cy="3341370"/>
            <wp:effectExtent l="0" t="0" r="0" b="0"/>
            <wp:docPr id="1046976687"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76687" name="Picture 25"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FE9E292" w14:textId="0630C3F3" w:rsidR="00642A8C" w:rsidRDefault="00642A8C" w:rsidP="00642A8C">
      <w:pPr>
        <w:jc w:val="center"/>
        <w:rPr>
          <w:sz w:val="28"/>
          <w:szCs w:val="28"/>
          <w:u w:val="single"/>
        </w:rPr>
      </w:pPr>
      <w:r>
        <w:rPr>
          <w:noProof/>
          <w:sz w:val="28"/>
          <w:szCs w:val="28"/>
          <w:u w:val="single"/>
        </w:rPr>
        <w:lastRenderedPageBreak/>
        <w:drawing>
          <wp:inline distT="0" distB="0" distL="0" distR="0" wp14:anchorId="74C52DB1" wp14:editId="5D1B9505">
            <wp:extent cx="5943600" cy="3336290"/>
            <wp:effectExtent l="0" t="0" r="0" b="0"/>
            <wp:docPr id="1190439715" name="Picture 26" descr="Websit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39715" name="Picture 26" descr="Website, 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21586D39" w14:textId="681E9B9B" w:rsidR="00642A8C" w:rsidRDefault="00642A8C" w:rsidP="00642A8C">
      <w:pPr>
        <w:jc w:val="center"/>
        <w:rPr>
          <w:sz w:val="28"/>
          <w:szCs w:val="28"/>
          <w:u w:val="single"/>
        </w:rPr>
      </w:pPr>
      <w:r>
        <w:rPr>
          <w:noProof/>
          <w:sz w:val="28"/>
          <w:szCs w:val="28"/>
          <w:u w:val="single"/>
        </w:rPr>
        <w:drawing>
          <wp:inline distT="0" distB="0" distL="0" distR="0" wp14:anchorId="79448AEE" wp14:editId="13B8BEC9">
            <wp:extent cx="5943600" cy="3354070"/>
            <wp:effectExtent l="0" t="0" r="0" b="0"/>
            <wp:docPr id="1728997831"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97831" name="Picture 27"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15F03868" w14:textId="7855647C" w:rsidR="00642A8C" w:rsidRDefault="00642A8C" w:rsidP="00293B25">
      <w:pPr>
        <w:jc w:val="center"/>
        <w:rPr>
          <w:sz w:val="28"/>
          <w:szCs w:val="28"/>
          <w:u w:val="single"/>
        </w:rPr>
      </w:pPr>
      <w:r>
        <w:rPr>
          <w:noProof/>
          <w:sz w:val="28"/>
          <w:szCs w:val="28"/>
          <w:u w:val="single"/>
        </w:rPr>
        <w:lastRenderedPageBreak/>
        <w:drawing>
          <wp:inline distT="0" distB="0" distL="0" distR="0" wp14:anchorId="7EFCE653" wp14:editId="04C160D8">
            <wp:extent cx="5943600" cy="3348990"/>
            <wp:effectExtent l="0" t="0" r="0" b="3810"/>
            <wp:docPr id="1620841000"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41000" name="Picture 2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14:paraId="02D68AC3" w14:textId="06F7FB32" w:rsidR="00642A8C" w:rsidRDefault="00642A8C" w:rsidP="00293B25">
      <w:pPr>
        <w:jc w:val="center"/>
        <w:rPr>
          <w:sz w:val="28"/>
          <w:szCs w:val="28"/>
          <w:u w:val="single"/>
        </w:rPr>
      </w:pPr>
      <w:r>
        <w:rPr>
          <w:noProof/>
          <w:sz w:val="28"/>
          <w:szCs w:val="28"/>
          <w:u w:val="single"/>
        </w:rPr>
        <w:drawing>
          <wp:inline distT="0" distB="0" distL="0" distR="0" wp14:anchorId="726C5ACB" wp14:editId="26F97A22">
            <wp:extent cx="5943600" cy="3337560"/>
            <wp:effectExtent l="0" t="0" r="0" b="0"/>
            <wp:docPr id="175162674"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2674" name="Picture 29"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4C181395" w14:textId="65E006DB" w:rsidR="00642A8C" w:rsidRDefault="00642A8C" w:rsidP="00293B25">
      <w:pPr>
        <w:jc w:val="center"/>
        <w:rPr>
          <w:sz w:val="28"/>
          <w:szCs w:val="28"/>
          <w:u w:val="single"/>
        </w:rPr>
      </w:pPr>
      <w:r>
        <w:rPr>
          <w:noProof/>
          <w:sz w:val="28"/>
          <w:szCs w:val="28"/>
          <w:u w:val="single"/>
        </w:rPr>
        <w:lastRenderedPageBreak/>
        <w:drawing>
          <wp:inline distT="0" distB="0" distL="0" distR="0" wp14:anchorId="5E73E755" wp14:editId="2CD7BFF0">
            <wp:extent cx="5943600" cy="3326765"/>
            <wp:effectExtent l="0" t="0" r="0" b="6985"/>
            <wp:docPr id="425466675"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66675" name="Picture 30"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14:paraId="649D5CD8" w14:textId="364983F8" w:rsidR="00642A8C" w:rsidRDefault="00642A8C" w:rsidP="00293B25">
      <w:pPr>
        <w:jc w:val="center"/>
        <w:rPr>
          <w:sz w:val="28"/>
          <w:szCs w:val="28"/>
          <w:u w:val="single"/>
        </w:rPr>
      </w:pPr>
      <w:r>
        <w:rPr>
          <w:noProof/>
          <w:sz w:val="28"/>
          <w:szCs w:val="28"/>
          <w:u w:val="single"/>
        </w:rPr>
        <w:drawing>
          <wp:inline distT="0" distB="0" distL="0" distR="0" wp14:anchorId="3D589BFB" wp14:editId="54A9DBBF">
            <wp:extent cx="5943600" cy="3344545"/>
            <wp:effectExtent l="0" t="0" r="0" b="8255"/>
            <wp:docPr id="86515215" name="Picture 3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5215" name="Picture 31" descr="Time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68A96DE6" w14:textId="1CC291F4" w:rsidR="00642A8C" w:rsidRDefault="00642A8C" w:rsidP="00293B25">
      <w:pPr>
        <w:jc w:val="center"/>
        <w:rPr>
          <w:sz w:val="28"/>
          <w:szCs w:val="28"/>
          <w:u w:val="single"/>
        </w:rPr>
      </w:pPr>
      <w:r>
        <w:rPr>
          <w:noProof/>
          <w:sz w:val="28"/>
          <w:szCs w:val="28"/>
          <w:u w:val="single"/>
        </w:rPr>
        <w:lastRenderedPageBreak/>
        <w:drawing>
          <wp:inline distT="0" distB="0" distL="0" distR="0" wp14:anchorId="6F65F755" wp14:editId="58A63737">
            <wp:extent cx="5943600" cy="3340100"/>
            <wp:effectExtent l="0" t="0" r="0" b="0"/>
            <wp:docPr id="1038240675"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40675" name="Picture 3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6E308A63" w14:textId="77777777" w:rsidR="00642A8C" w:rsidRPr="00293B25" w:rsidRDefault="00642A8C" w:rsidP="00293B25">
      <w:pPr>
        <w:jc w:val="center"/>
        <w:rPr>
          <w:sz w:val="28"/>
          <w:szCs w:val="28"/>
          <w:u w:val="single"/>
        </w:rPr>
      </w:pPr>
    </w:p>
    <w:p w14:paraId="7A560435" w14:textId="79A20D58" w:rsidR="00637933" w:rsidRDefault="00637933" w:rsidP="00637933">
      <w:pPr>
        <w:jc w:val="center"/>
        <w:rPr>
          <w:sz w:val="28"/>
          <w:szCs w:val="28"/>
          <w:u w:val="single"/>
        </w:rPr>
      </w:pPr>
      <w:r w:rsidRPr="00637933">
        <w:rPr>
          <w:sz w:val="28"/>
          <w:szCs w:val="28"/>
          <w:u w:val="single"/>
        </w:rPr>
        <w:t>Data Dictionary</w:t>
      </w:r>
    </w:p>
    <w:p w14:paraId="09D32873" w14:textId="77777777" w:rsidR="00637933" w:rsidRPr="00637933" w:rsidRDefault="00637933" w:rsidP="00637933">
      <w:pPr>
        <w:jc w:val="center"/>
        <w:rPr>
          <w:sz w:val="28"/>
          <w:szCs w:val="28"/>
          <w:u w:val="single"/>
        </w:rPr>
      </w:pPr>
    </w:p>
    <w:p w14:paraId="7608BED3" w14:textId="4FC2AC3A" w:rsidR="00E72A62" w:rsidRDefault="00E72A62" w:rsidP="00E72A62">
      <w:r>
        <w:t>Recipe Table</w:t>
      </w:r>
    </w:p>
    <w:p w14:paraId="488D9352" w14:textId="6FBD3849" w:rsidR="00E72A62" w:rsidRDefault="00E72A62" w:rsidP="00E72A62">
      <w:r>
        <w:t>1.RecID</w:t>
      </w:r>
      <w:r w:rsidR="007A414D">
        <w:t xml:space="preserve"> – Recipe ID autogenerated Primary Key</w:t>
      </w:r>
    </w:p>
    <w:p w14:paraId="7A599590" w14:textId="37583944" w:rsidR="00E72A62" w:rsidRDefault="00E72A62" w:rsidP="00E72A62">
      <w:r>
        <w:t>2.RecName</w:t>
      </w:r>
      <w:r w:rsidR="007A414D">
        <w:t xml:space="preserve"> – Recipe Name</w:t>
      </w:r>
    </w:p>
    <w:p w14:paraId="59CBC147" w14:textId="260D82EE" w:rsidR="00E72A62" w:rsidRDefault="00E72A62" w:rsidP="00E72A62">
      <w:r>
        <w:t>3.TempNum</w:t>
      </w:r>
      <w:r w:rsidR="007A414D">
        <w:t xml:space="preserve"> – Temperature integer value</w:t>
      </w:r>
    </w:p>
    <w:p w14:paraId="78C2A651" w14:textId="02F4F256" w:rsidR="00E72A62" w:rsidRDefault="00E72A62" w:rsidP="00E72A62">
      <w:r>
        <w:t>4.TempChar</w:t>
      </w:r>
      <w:r w:rsidR="007A414D">
        <w:t xml:space="preserve"> – Temperature discriminator, Celsius or Fahrenheit</w:t>
      </w:r>
    </w:p>
    <w:p w14:paraId="5E737659" w14:textId="77777777" w:rsidR="00E72A62" w:rsidRDefault="00E72A62" w:rsidP="00E72A62"/>
    <w:p w14:paraId="0E90172A" w14:textId="77777777" w:rsidR="00E72A62" w:rsidRDefault="00E72A62" w:rsidP="00E72A62">
      <w:r>
        <w:t>Ingredient Table</w:t>
      </w:r>
    </w:p>
    <w:p w14:paraId="48D57023" w14:textId="189DF5EC" w:rsidR="00E72A62" w:rsidRDefault="00E72A62" w:rsidP="00E72A62">
      <w:r>
        <w:t>1. IngId</w:t>
      </w:r>
      <w:r w:rsidR="007A414D">
        <w:t xml:space="preserve"> – Ingredient ID autogenerated Primary Key</w:t>
      </w:r>
    </w:p>
    <w:p w14:paraId="3F3BCC4D" w14:textId="55D5185A" w:rsidR="00E72A62" w:rsidRDefault="00E72A62" w:rsidP="00E72A62">
      <w:r>
        <w:t>2. IngName</w:t>
      </w:r>
      <w:r w:rsidR="007A414D">
        <w:t xml:space="preserve"> – Ingredient name</w:t>
      </w:r>
    </w:p>
    <w:p w14:paraId="74197ACA" w14:textId="5E5AB84F" w:rsidR="00E72A62" w:rsidRDefault="00E72A62" w:rsidP="00E72A62">
      <w:r>
        <w:t>3. Quantity</w:t>
      </w:r>
      <w:r w:rsidR="007A414D">
        <w:t xml:space="preserve"> – Amount of Unit</w:t>
      </w:r>
    </w:p>
    <w:p w14:paraId="108888E7" w14:textId="38E532CC" w:rsidR="00E72A62" w:rsidRDefault="00E72A62" w:rsidP="00E72A62">
      <w:r>
        <w:lastRenderedPageBreak/>
        <w:t>4. Unit</w:t>
      </w:r>
      <w:r w:rsidR="007A414D">
        <w:t xml:space="preserve"> – A general unit or measurement, cups, ounces, etc</w:t>
      </w:r>
    </w:p>
    <w:p w14:paraId="60F8C096" w14:textId="77777777" w:rsidR="00E72A62" w:rsidRDefault="00E72A62" w:rsidP="00E72A62"/>
    <w:p w14:paraId="42011CF3" w14:textId="77777777" w:rsidR="00E72A62" w:rsidRDefault="00E72A62" w:rsidP="00E72A62">
      <w:r>
        <w:t>Instructions Table</w:t>
      </w:r>
    </w:p>
    <w:p w14:paraId="3FC063AE" w14:textId="6739C61B" w:rsidR="00E72A62" w:rsidRDefault="00E72A62" w:rsidP="00E72A62">
      <w:r>
        <w:t>1. InstID</w:t>
      </w:r>
      <w:r w:rsidR="007A414D">
        <w:t xml:space="preserve"> – Instruction ID Primary Key</w:t>
      </w:r>
    </w:p>
    <w:p w14:paraId="52BCD60A" w14:textId="7F0D8FF6" w:rsidR="00E72A62" w:rsidRDefault="00E72A62" w:rsidP="00E72A62">
      <w:r>
        <w:t>2. StepNum</w:t>
      </w:r>
      <w:r w:rsidR="007A414D">
        <w:t xml:space="preserve"> – Number of steps</w:t>
      </w:r>
    </w:p>
    <w:p w14:paraId="316C1094" w14:textId="5B3FA3CD" w:rsidR="00E72A62" w:rsidRDefault="00E72A62" w:rsidP="00E72A62">
      <w:r>
        <w:t>3. Descript</w:t>
      </w:r>
      <w:r w:rsidR="007A414D">
        <w:t>i</w:t>
      </w:r>
      <w:r>
        <w:t>on</w:t>
      </w:r>
      <w:r w:rsidR="007A414D">
        <w:t xml:space="preserve"> – Description of steps</w:t>
      </w:r>
    </w:p>
    <w:p w14:paraId="19C4DA88" w14:textId="2CFD6FA0" w:rsidR="00E72A62" w:rsidRDefault="00E72A62" w:rsidP="00E72A62">
      <w:r>
        <w:t>4. RecID</w:t>
      </w:r>
      <w:r w:rsidR="007A414D">
        <w:t xml:space="preserve"> – RecipeID Foreign Key</w:t>
      </w:r>
    </w:p>
    <w:p w14:paraId="300041F0" w14:textId="77777777" w:rsidR="00E72A62" w:rsidRDefault="00E72A62" w:rsidP="00E72A62"/>
    <w:p w14:paraId="3EA803FC" w14:textId="77777777" w:rsidR="00E72A62" w:rsidRDefault="00E72A62" w:rsidP="00E72A62"/>
    <w:p w14:paraId="14EE6650" w14:textId="77777777" w:rsidR="00E72A62" w:rsidRDefault="00E72A62" w:rsidP="00E72A62">
      <w:r>
        <w:t>RecipeIngr (Bridging Table)</w:t>
      </w:r>
    </w:p>
    <w:p w14:paraId="18D7C18A" w14:textId="77777777" w:rsidR="00E72A62" w:rsidRDefault="00E72A62" w:rsidP="00E72A62">
      <w:r>
        <w:t>1. RecID</w:t>
      </w:r>
    </w:p>
    <w:p w14:paraId="282880A2" w14:textId="77777777" w:rsidR="00E72A62" w:rsidRDefault="00E72A62" w:rsidP="00E72A62">
      <w:r>
        <w:t>2. IngID</w:t>
      </w:r>
    </w:p>
    <w:p w14:paraId="266D6FCE" w14:textId="77777777" w:rsidR="00E72A62" w:rsidRDefault="00E72A62" w:rsidP="00E72A62"/>
    <w:p w14:paraId="66EA4C67" w14:textId="42A74777" w:rsidR="00E72A62" w:rsidRDefault="00E72A62" w:rsidP="00E72A62">
      <w:r>
        <w:t>UserLogin</w:t>
      </w:r>
    </w:p>
    <w:p w14:paraId="45820A1F" w14:textId="225F2ACF" w:rsidR="00E72A62" w:rsidRDefault="00E72A62" w:rsidP="00E72A62">
      <w:r>
        <w:t>1. ID</w:t>
      </w:r>
      <w:r w:rsidR="007A414D">
        <w:t xml:space="preserve"> - ID</w:t>
      </w:r>
    </w:p>
    <w:p w14:paraId="28CB2706" w14:textId="00AFFE58" w:rsidR="00E72A62" w:rsidRDefault="00E72A62" w:rsidP="00E72A62">
      <w:r>
        <w:t>2. Username</w:t>
      </w:r>
      <w:r w:rsidR="007A414D">
        <w:t xml:space="preserve"> - Username</w:t>
      </w:r>
    </w:p>
    <w:p w14:paraId="14A4C9E7" w14:textId="22705C9E" w:rsidR="00E72A62" w:rsidRDefault="00E72A62" w:rsidP="00E72A62">
      <w:r>
        <w:t>3. FName</w:t>
      </w:r>
      <w:r w:rsidR="007A414D">
        <w:t xml:space="preserve"> – First Name</w:t>
      </w:r>
    </w:p>
    <w:p w14:paraId="10E269A7" w14:textId="01C5B1E6" w:rsidR="00E72A62" w:rsidRDefault="00E72A62" w:rsidP="00E72A62">
      <w:r>
        <w:t>4. LName</w:t>
      </w:r>
      <w:r w:rsidR="007A414D">
        <w:t xml:space="preserve"> – Last Name</w:t>
      </w:r>
    </w:p>
    <w:p w14:paraId="58FBF120" w14:textId="652027CF" w:rsidR="00E72A62" w:rsidRDefault="00E72A62" w:rsidP="00E72A62">
      <w:r>
        <w:t>5. Hashpass</w:t>
      </w:r>
      <w:r w:rsidR="007A414D">
        <w:t xml:space="preserve"> – Password but hashed</w:t>
      </w:r>
    </w:p>
    <w:p w14:paraId="3BB24764" w14:textId="7350F1D2" w:rsidR="00E94641" w:rsidRDefault="00E72A62" w:rsidP="00E72A62">
      <w:r>
        <w:t>6. Salt</w:t>
      </w:r>
      <w:r w:rsidR="007A414D">
        <w:t xml:space="preserve"> – Unique discriminator</w:t>
      </w:r>
    </w:p>
    <w:p w14:paraId="7AFEF3D6" w14:textId="77777777" w:rsidR="00E72A62" w:rsidRDefault="00E72A62" w:rsidP="00E72A62">
      <w:pPr>
        <w:pBdr>
          <w:bottom w:val="single" w:sz="12" w:space="1" w:color="auto"/>
        </w:pBdr>
      </w:pPr>
    </w:p>
    <w:p w14:paraId="04A7057A" w14:textId="24427FE2" w:rsidR="007A414D" w:rsidRDefault="007A414D" w:rsidP="00E72A62">
      <w:pPr>
        <w:pBdr>
          <w:bottom w:val="single" w:sz="12" w:space="1" w:color="auto"/>
        </w:pBdr>
      </w:pPr>
      <w:r>
        <w:lastRenderedPageBreak/>
        <w:t>These formulate the basics of the database structure used for the program. Within the program itself, we have a lot of data access elements that help us to search and query the database inside to be used in the Tasty Table program itself.</w:t>
      </w:r>
    </w:p>
    <w:p w14:paraId="764ED0E2" w14:textId="77777777" w:rsidR="00E72A62" w:rsidRDefault="00E72A62" w:rsidP="00E72A62"/>
    <w:p w14:paraId="31E3AAE9" w14:textId="47FC7A67" w:rsidR="00E72A62" w:rsidRDefault="002B68FD" w:rsidP="00E72A62">
      <w:r>
        <w:t xml:space="preserve">We have several Objects we create and populate </w:t>
      </w:r>
      <w:r w:rsidR="003E7D4E">
        <w:t xml:space="preserve">within the program, </w:t>
      </w:r>
    </w:p>
    <w:p w14:paraId="17E2EBC4" w14:textId="7E26243F" w:rsidR="003E7D4E" w:rsidRDefault="003E7D4E" w:rsidP="00E72A62">
      <w:r>
        <w:rPr>
          <w:noProof/>
        </w:rPr>
        <w:drawing>
          <wp:inline distT="0" distB="0" distL="0" distR="0" wp14:anchorId="324CA8AA" wp14:editId="7B6E2039">
            <wp:extent cx="5943600" cy="1997710"/>
            <wp:effectExtent l="0" t="0" r="0" b="2540"/>
            <wp:docPr id="199152457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4576" name="Picture 1"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97710"/>
                    </a:xfrm>
                    <a:prstGeom prst="rect">
                      <a:avLst/>
                    </a:prstGeom>
                    <a:noFill/>
                    <a:ln>
                      <a:noFill/>
                    </a:ln>
                  </pic:spPr>
                </pic:pic>
              </a:graphicData>
            </a:graphic>
          </wp:inline>
        </w:drawing>
      </w:r>
    </w:p>
    <w:p w14:paraId="3D5C29F5" w14:textId="1619B590" w:rsidR="003E7D4E" w:rsidRDefault="003E7D4E" w:rsidP="00E72A62">
      <w:r>
        <w:t>This is a Recipe Object we can use to create recipes inside the form, with an addition of the Ingredients and Instructions created from the Bridging Table. Values coincide with the Database</w:t>
      </w:r>
    </w:p>
    <w:p w14:paraId="6CEA9FB3" w14:textId="77777777" w:rsidR="003E7D4E" w:rsidRDefault="003E7D4E" w:rsidP="00E72A62"/>
    <w:p w14:paraId="3BC1867A" w14:textId="70C8A03E" w:rsidR="003E7D4E" w:rsidRDefault="000D3995" w:rsidP="00E72A62">
      <w:r>
        <w:rPr>
          <w:noProof/>
        </w:rPr>
        <w:drawing>
          <wp:inline distT="0" distB="0" distL="0" distR="0" wp14:anchorId="4B1D9BEE" wp14:editId="55A5EFAA">
            <wp:extent cx="5943600" cy="1929130"/>
            <wp:effectExtent l="0" t="0" r="0" b="0"/>
            <wp:docPr id="1802283031"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83031" name="Picture 2"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29130"/>
                    </a:xfrm>
                    <a:prstGeom prst="rect">
                      <a:avLst/>
                    </a:prstGeom>
                    <a:noFill/>
                    <a:ln>
                      <a:noFill/>
                    </a:ln>
                  </pic:spPr>
                </pic:pic>
              </a:graphicData>
            </a:graphic>
          </wp:inline>
        </w:drawing>
      </w:r>
    </w:p>
    <w:p w14:paraId="396B5546" w14:textId="39292F51" w:rsidR="000D3995" w:rsidRDefault="000D3995" w:rsidP="00E72A62">
      <w:r>
        <w:rPr>
          <w:noProof/>
        </w:rPr>
        <w:lastRenderedPageBreak/>
        <w:drawing>
          <wp:inline distT="0" distB="0" distL="0" distR="0" wp14:anchorId="687B7FFB" wp14:editId="77C0C3EC">
            <wp:extent cx="5046345" cy="2199640"/>
            <wp:effectExtent l="0" t="0" r="1905" b="0"/>
            <wp:docPr id="1291388270"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88270" name="Picture 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6345" cy="2199640"/>
                    </a:xfrm>
                    <a:prstGeom prst="rect">
                      <a:avLst/>
                    </a:prstGeom>
                    <a:noFill/>
                    <a:ln>
                      <a:noFill/>
                    </a:ln>
                  </pic:spPr>
                </pic:pic>
              </a:graphicData>
            </a:graphic>
          </wp:inline>
        </w:drawing>
      </w:r>
    </w:p>
    <w:p w14:paraId="2CF8F4D5" w14:textId="5231958B" w:rsidR="000D3995" w:rsidRDefault="000D3995" w:rsidP="00E72A62">
      <w:r>
        <w:t>Self-explanatory Object classes. These also coincide with the Database. Also populated by the program itself and Forms.</w:t>
      </w:r>
    </w:p>
    <w:p w14:paraId="42D70D32" w14:textId="2F91A92C" w:rsidR="000D3995" w:rsidRDefault="000D3995" w:rsidP="00E72A62">
      <w:r>
        <w:rPr>
          <w:noProof/>
        </w:rPr>
        <w:drawing>
          <wp:inline distT="0" distB="0" distL="0" distR="0" wp14:anchorId="2C120C90" wp14:editId="49867002">
            <wp:extent cx="4882515" cy="1854835"/>
            <wp:effectExtent l="0" t="0" r="0" b="0"/>
            <wp:docPr id="2103106963"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06963" name="Picture 4" descr="Tex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2515" cy="1854835"/>
                    </a:xfrm>
                    <a:prstGeom prst="rect">
                      <a:avLst/>
                    </a:prstGeom>
                    <a:noFill/>
                    <a:ln>
                      <a:noFill/>
                    </a:ln>
                  </pic:spPr>
                </pic:pic>
              </a:graphicData>
            </a:graphic>
          </wp:inline>
        </w:drawing>
      </w:r>
      <w:r>
        <w:br/>
        <w:t xml:space="preserve">Recipe Bridge Object for the bridging table. </w:t>
      </w:r>
    </w:p>
    <w:p w14:paraId="49FD9E2D" w14:textId="77777777" w:rsidR="000D3995" w:rsidRDefault="000D3995" w:rsidP="00E72A62"/>
    <w:p w14:paraId="4788ABDA" w14:textId="77777777" w:rsidR="000D3995" w:rsidRDefault="000D3995" w:rsidP="00E72A62"/>
    <w:p w14:paraId="60087447" w14:textId="1657F1A0" w:rsidR="000D3995" w:rsidRDefault="000D3995" w:rsidP="00E72A62">
      <w:r>
        <w:rPr>
          <w:noProof/>
        </w:rPr>
        <w:drawing>
          <wp:inline distT="0" distB="0" distL="0" distR="0" wp14:anchorId="762CFAC6" wp14:editId="7D09AF30">
            <wp:extent cx="5943600" cy="1443990"/>
            <wp:effectExtent l="0" t="0" r="0" b="3810"/>
            <wp:docPr id="569460800" name="Picture 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0800" name="Picture 5" descr="Shap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43990"/>
                    </a:xfrm>
                    <a:prstGeom prst="rect">
                      <a:avLst/>
                    </a:prstGeom>
                    <a:noFill/>
                    <a:ln>
                      <a:noFill/>
                    </a:ln>
                  </pic:spPr>
                </pic:pic>
              </a:graphicData>
            </a:graphic>
          </wp:inline>
        </w:drawing>
      </w:r>
    </w:p>
    <w:p w14:paraId="53BCC2D7" w14:textId="4380C5AA" w:rsidR="000D3995" w:rsidRDefault="000D3995" w:rsidP="00E72A62">
      <w:r>
        <w:lastRenderedPageBreak/>
        <w:t xml:space="preserve">This is a User Object, which is for login and Registration. Alongside this basic constructor, we also have methods inside this class as well. </w:t>
      </w:r>
    </w:p>
    <w:p w14:paraId="33B72139" w14:textId="77777777" w:rsidR="000D3995" w:rsidRDefault="000D3995" w:rsidP="00E72A62"/>
    <w:p w14:paraId="098964B1" w14:textId="42C9A961" w:rsidR="000D3995" w:rsidRDefault="000D3995" w:rsidP="00E72A62">
      <w:r>
        <w:rPr>
          <w:noProof/>
        </w:rPr>
        <w:drawing>
          <wp:inline distT="0" distB="0" distL="0" distR="0" wp14:anchorId="4B35E003" wp14:editId="2680A00B">
            <wp:extent cx="5943600" cy="1569720"/>
            <wp:effectExtent l="0" t="0" r="0" b="0"/>
            <wp:docPr id="86699910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99106" name="Picture 6"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69720"/>
                    </a:xfrm>
                    <a:prstGeom prst="rect">
                      <a:avLst/>
                    </a:prstGeom>
                    <a:noFill/>
                    <a:ln>
                      <a:noFill/>
                    </a:ln>
                  </pic:spPr>
                </pic:pic>
              </a:graphicData>
            </a:graphic>
          </wp:inline>
        </w:drawing>
      </w:r>
      <w:r>
        <w:t>This is a hashing algorithm using the SHA256 Cryptography Hash. This generates a unique 256-bit signature for text. It’s then Encoded into UTF8 and used to split the password and store data safely and securely. The for loop is what generates the Hash.</w:t>
      </w:r>
    </w:p>
    <w:p w14:paraId="6B6E145A" w14:textId="77777777" w:rsidR="000D3995" w:rsidRDefault="000D3995" w:rsidP="00E72A62"/>
    <w:p w14:paraId="6B095914" w14:textId="0FAA38B6" w:rsidR="000D3995" w:rsidRDefault="000D3995" w:rsidP="00E72A62">
      <w:r>
        <w:rPr>
          <w:noProof/>
        </w:rPr>
        <w:drawing>
          <wp:inline distT="0" distB="0" distL="0" distR="0" wp14:anchorId="760BA994" wp14:editId="301A3816">
            <wp:extent cx="5943600" cy="998855"/>
            <wp:effectExtent l="0" t="0" r="0" b="0"/>
            <wp:docPr id="1072306800"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06800" name="Picture 7"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98855"/>
                    </a:xfrm>
                    <a:prstGeom prst="rect">
                      <a:avLst/>
                    </a:prstGeom>
                    <a:noFill/>
                    <a:ln>
                      <a:noFill/>
                    </a:ln>
                  </pic:spPr>
                </pic:pic>
              </a:graphicData>
            </a:graphic>
          </wp:inline>
        </w:drawing>
      </w:r>
    </w:p>
    <w:p w14:paraId="3A0C4D5E" w14:textId="3934FB4F" w:rsidR="000D3995" w:rsidRDefault="000D3995" w:rsidP="00E72A62">
      <w:r>
        <w:t>This is a program to create a Salt to generate noise for the password, so if it’s stored separately from the hash, the hash becomes useless without it.</w:t>
      </w:r>
    </w:p>
    <w:p w14:paraId="6769E219" w14:textId="77777777" w:rsidR="000D3995" w:rsidRDefault="000D3995" w:rsidP="00E72A62">
      <w:pPr>
        <w:pBdr>
          <w:bottom w:val="single" w:sz="12" w:space="1" w:color="auto"/>
        </w:pBdr>
      </w:pPr>
    </w:p>
    <w:p w14:paraId="4B3F2E3E" w14:textId="74A74833" w:rsidR="000D3995" w:rsidRDefault="000D3995" w:rsidP="00E72A62">
      <w:r>
        <w:t>Data Access</w:t>
      </w:r>
    </w:p>
    <w:p w14:paraId="4E2A3A2A" w14:textId="77777777" w:rsidR="000D3995" w:rsidRDefault="000D3995" w:rsidP="00E72A62"/>
    <w:p w14:paraId="1BF51AD1" w14:textId="6DD8FB57" w:rsidR="000D3995" w:rsidRDefault="00851C4A" w:rsidP="00E72A62">
      <w:r>
        <w:rPr>
          <w:noProof/>
        </w:rPr>
        <w:drawing>
          <wp:inline distT="0" distB="0" distL="0" distR="0" wp14:anchorId="075DD730" wp14:editId="2A69EE9D">
            <wp:extent cx="5943600" cy="715645"/>
            <wp:effectExtent l="0" t="0" r="0" b="8255"/>
            <wp:docPr id="56008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15645"/>
                    </a:xfrm>
                    <a:prstGeom prst="rect">
                      <a:avLst/>
                    </a:prstGeom>
                    <a:noFill/>
                    <a:ln>
                      <a:noFill/>
                    </a:ln>
                  </pic:spPr>
                </pic:pic>
              </a:graphicData>
            </a:graphic>
          </wp:inline>
        </w:drawing>
      </w:r>
    </w:p>
    <w:p w14:paraId="6DB02447" w14:textId="51F5B94C" w:rsidR="00851C4A" w:rsidRDefault="00851C4A" w:rsidP="00E72A62">
      <w:r>
        <w:lastRenderedPageBreak/>
        <w:t xml:space="preserve">This Method, In conjunction with </w:t>
      </w:r>
    </w:p>
    <w:p w14:paraId="5736DF12" w14:textId="38EC17A0" w:rsidR="00851C4A" w:rsidRDefault="00851C4A" w:rsidP="00E72A62">
      <w:r>
        <w:rPr>
          <w:noProof/>
        </w:rPr>
        <w:drawing>
          <wp:inline distT="0" distB="0" distL="0" distR="0" wp14:anchorId="24849668" wp14:editId="293B6467">
            <wp:extent cx="5736590" cy="2165350"/>
            <wp:effectExtent l="0" t="0" r="0" b="6350"/>
            <wp:docPr id="835940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6590" cy="2165350"/>
                    </a:xfrm>
                    <a:prstGeom prst="rect">
                      <a:avLst/>
                    </a:prstGeom>
                    <a:noFill/>
                    <a:ln>
                      <a:noFill/>
                    </a:ln>
                  </pic:spPr>
                </pic:pic>
              </a:graphicData>
            </a:graphic>
          </wp:inline>
        </w:drawing>
      </w:r>
      <w:r>
        <w:rPr>
          <w:noProof/>
        </w:rPr>
        <w:drawing>
          <wp:inline distT="0" distB="0" distL="0" distR="0" wp14:anchorId="4EED4718" wp14:editId="3E3B136C">
            <wp:extent cx="5943600" cy="4862830"/>
            <wp:effectExtent l="0" t="0" r="0" b="0"/>
            <wp:docPr id="179622680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26803" name="Picture 3"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862830"/>
                    </a:xfrm>
                    <a:prstGeom prst="rect">
                      <a:avLst/>
                    </a:prstGeom>
                    <a:noFill/>
                    <a:ln>
                      <a:noFill/>
                    </a:ln>
                  </pic:spPr>
                </pic:pic>
              </a:graphicData>
            </a:graphic>
          </wp:inline>
        </w:drawing>
      </w:r>
    </w:p>
    <w:p w14:paraId="6832F367" w14:textId="17E091B7" w:rsidR="00851C4A" w:rsidRDefault="00851C4A" w:rsidP="00E72A62">
      <w:r>
        <w:lastRenderedPageBreak/>
        <w:t xml:space="preserve">This form and method save a recipe to the database, additionally, there are also similar methods for Ingredients and Instructions I will not add due to redundancy. </w:t>
      </w:r>
    </w:p>
    <w:p w14:paraId="362F60BE" w14:textId="63FD851D" w:rsidR="00851C4A" w:rsidRDefault="00851C4A" w:rsidP="00E72A62">
      <w:r>
        <w:rPr>
          <w:noProof/>
        </w:rPr>
        <w:drawing>
          <wp:inline distT="0" distB="0" distL="0" distR="0" wp14:anchorId="5CE232F9" wp14:editId="451C267E">
            <wp:extent cx="2846705" cy="4925695"/>
            <wp:effectExtent l="0" t="0" r="0" b="8255"/>
            <wp:docPr id="1448136492"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36492" name="Picture 4"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6705" cy="4925695"/>
                    </a:xfrm>
                    <a:prstGeom prst="rect">
                      <a:avLst/>
                    </a:prstGeom>
                    <a:noFill/>
                    <a:ln>
                      <a:noFill/>
                    </a:ln>
                  </pic:spPr>
                </pic:pic>
              </a:graphicData>
            </a:graphic>
          </wp:inline>
        </w:drawing>
      </w:r>
    </w:p>
    <w:p w14:paraId="6B20B0B4" w14:textId="1383360D" w:rsidR="00851C4A" w:rsidRDefault="00851C4A" w:rsidP="00E72A62">
      <w:r>
        <w:t xml:space="preserve">Login field, for existing users to log into the database. </w:t>
      </w:r>
    </w:p>
    <w:p w14:paraId="1783A37A" w14:textId="43EB8199" w:rsidR="00851C4A" w:rsidRDefault="00851C4A" w:rsidP="00E72A62">
      <w:r>
        <w:rPr>
          <w:noProof/>
        </w:rPr>
        <w:lastRenderedPageBreak/>
        <w:drawing>
          <wp:inline distT="0" distB="0" distL="0" distR="0" wp14:anchorId="221D724D" wp14:editId="6249CA87">
            <wp:extent cx="5469255" cy="4658360"/>
            <wp:effectExtent l="0" t="0" r="0" b="8890"/>
            <wp:docPr id="1615234037"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34037" name="Picture 5" descr="A picture containing 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9255" cy="4658360"/>
                    </a:xfrm>
                    <a:prstGeom prst="rect">
                      <a:avLst/>
                    </a:prstGeom>
                    <a:noFill/>
                    <a:ln>
                      <a:noFill/>
                    </a:ln>
                  </pic:spPr>
                </pic:pic>
              </a:graphicData>
            </a:graphic>
          </wp:inline>
        </w:drawing>
      </w:r>
    </w:p>
    <w:p w14:paraId="3824B0E6" w14:textId="5755F1A7" w:rsidR="00851C4A" w:rsidRDefault="00851C4A" w:rsidP="00E72A62">
      <w:r>
        <w:t xml:space="preserve">Registration form, to write a new user to the database, and works in conjunction with Data Access Methods to write a new user, along with encryption. </w:t>
      </w:r>
    </w:p>
    <w:p w14:paraId="6BF1613E" w14:textId="77777777" w:rsidR="00851C4A" w:rsidRDefault="00851C4A" w:rsidP="00E72A62">
      <w:pPr>
        <w:pBdr>
          <w:bottom w:val="single" w:sz="12" w:space="1" w:color="auto"/>
        </w:pBdr>
      </w:pPr>
    </w:p>
    <w:p w14:paraId="0FFF493E" w14:textId="1D16C4F7" w:rsidR="00851C4A" w:rsidRDefault="00851C4A" w:rsidP="00E72A62">
      <w:r>
        <w:t>Home Page</w:t>
      </w:r>
    </w:p>
    <w:p w14:paraId="08B672E9" w14:textId="309B9441" w:rsidR="009856B2" w:rsidRDefault="009856B2" w:rsidP="00E72A62">
      <w:r>
        <w:rPr>
          <w:noProof/>
        </w:rPr>
        <w:lastRenderedPageBreak/>
        <w:drawing>
          <wp:inline distT="0" distB="0" distL="0" distR="0" wp14:anchorId="76C96333" wp14:editId="6343EFD7">
            <wp:extent cx="5943600" cy="3659505"/>
            <wp:effectExtent l="0" t="0" r="0" b="0"/>
            <wp:docPr id="255960179"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60179" name="Picture 6" descr="A picture containing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59505"/>
                    </a:xfrm>
                    <a:prstGeom prst="rect">
                      <a:avLst/>
                    </a:prstGeom>
                    <a:noFill/>
                    <a:ln>
                      <a:noFill/>
                    </a:ln>
                  </pic:spPr>
                </pic:pic>
              </a:graphicData>
            </a:graphic>
          </wp:inline>
        </w:drawing>
      </w:r>
    </w:p>
    <w:p w14:paraId="1458A428" w14:textId="694395DD" w:rsidR="009856B2" w:rsidRDefault="009856B2" w:rsidP="00E72A62">
      <w:r>
        <w:t>Blurb</w:t>
      </w:r>
    </w:p>
    <w:p w14:paraId="100271B4" w14:textId="30456FC8" w:rsidR="000D3995" w:rsidRDefault="009856B2" w:rsidP="00E72A62">
      <w:r>
        <w:rPr>
          <w:noProof/>
        </w:rPr>
        <w:drawing>
          <wp:inline distT="0" distB="0" distL="0" distR="0" wp14:anchorId="5A0F2B79" wp14:editId="51DF3E7A">
            <wp:extent cx="5943600" cy="3651250"/>
            <wp:effectExtent l="0" t="0" r="0" b="6350"/>
            <wp:docPr id="997949121"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49121" name="Picture 7" descr="Chart&#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51250"/>
                    </a:xfrm>
                    <a:prstGeom prst="rect">
                      <a:avLst/>
                    </a:prstGeom>
                    <a:noFill/>
                    <a:ln>
                      <a:noFill/>
                    </a:ln>
                  </pic:spPr>
                </pic:pic>
              </a:graphicData>
            </a:graphic>
          </wp:inline>
        </w:drawing>
      </w:r>
    </w:p>
    <w:p w14:paraId="71CF03CB" w14:textId="1C6713F8" w:rsidR="009856B2" w:rsidRDefault="009856B2" w:rsidP="00E72A62">
      <w:r>
        <w:lastRenderedPageBreak/>
        <w:t>Not implemented yet Recipe book</w:t>
      </w:r>
    </w:p>
    <w:p w14:paraId="760B8652" w14:textId="1AFF148C" w:rsidR="009856B2" w:rsidRDefault="009856B2" w:rsidP="00E72A62">
      <w:pPr>
        <w:rPr>
          <w:b/>
          <w:bCs/>
        </w:rPr>
      </w:pPr>
      <w:r>
        <w:rPr>
          <w:noProof/>
        </w:rPr>
        <w:drawing>
          <wp:inline distT="0" distB="0" distL="0" distR="0" wp14:anchorId="76AF658A" wp14:editId="4A8FA427">
            <wp:extent cx="5943600" cy="3649980"/>
            <wp:effectExtent l="0" t="0" r="0" b="7620"/>
            <wp:docPr id="1719146316" name="Picture 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46316" name="Picture 8" descr="Chart, waterfall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14:paraId="28EBFA3D" w14:textId="6C9ABC23" w:rsidR="000542AD" w:rsidRDefault="009856B2" w:rsidP="00E72A62">
      <w:r w:rsidRPr="009856B2">
        <w:t>General UI and feature outlook</w:t>
      </w:r>
    </w:p>
    <w:p w14:paraId="7C839544" w14:textId="1ED3C6DB" w:rsidR="00637933" w:rsidRDefault="000542AD" w:rsidP="00E72A62">
      <w:r>
        <w:br w:type="page"/>
      </w:r>
    </w:p>
    <w:p w14:paraId="74DC7C2B" w14:textId="6DD58350" w:rsidR="00637933" w:rsidRDefault="00637933" w:rsidP="00637933">
      <w:pPr>
        <w:jc w:val="center"/>
        <w:rPr>
          <w:sz w:val="28"/>
          <w:szCs w:val="28"/>
          <w:u w:val="single"/>
        </w:rPr>
      </w:pPr>
      <w:r w:rsidRPr="00637933">
        <w:rPr>
          <w:sz w:val="28"/>
          <w:szCs w:val="28"/>
          <w:u w:val="single"/>
        </w:rPr>
        <w:lastRenderedPageBreak/>
        <w:t>Sequence Diagrams</w:t>
      </w:r>
      <w:r w:rsidR="00F102CF">
        <w:rPr>
          <w:sz w:val="28"/>
          <w:szCs w:val="28"/>
          <w:u w:val="single"/>
        </w:rPr>
        <w:t>/User Manual</w:t>
      </w:r>
    </w:p>
    <w:p w14:paraId="4021B269" w14:textId="77777777" w:rsidR="00637933" w:rsidRDefault="00637933" w:rsidP="00637933">
      <w:pPr>
        <w:jc w:val="center"/>
        <w:rPr>
          <w:sz w:val="28"/>
          <w:szCs w:val="28"/>
          <w:u w:val="single"/>
        </w:rPr>
      </w:pPr>
    </w:p>
    <w:p w14:paraId="394A5D9F" w14:textId="77777777" w:rsidR="00637933" w:rsidRDefault="00637933" w:rsidP="00637933">
      <w:pPr>
        <w:pStyle w:val="ListParagraph"/>
        <w:numPr>
          <w:ilvl w:val="0"/>
          <w:numId w:val="18"/>
        </w:numPr>
        <w:jc w:val="center"/>
        <w:rPr>
          <w:sz w:val="28"/>
          <w:szCs w:val="28"/>
          <w:u w:val="single"/>
        </w:rPr>
      </w:pPr>
      <w:r w:rsidRPr="00637933">
        <w:rPr>
          <w:sz w:val="28"/>
          <w:szCs w:val="28"/>
          <w:u w:val="single"/>
        </w:rPr>
        <w:t>Login</w:t>
      </w:r>
    </w:p>
    <w:p w14:paraId="7D060389" w14:textId="1C3EC6DB" w:rsidR="00637933" w:rsidRDefault="00637933" w:rsidP="00637933">
      <w:pPr>
        <w:jc w:val="center"/>
        <w:rPr>
          <w:sz w:val="28"/>
          <w:szCs w:val="28"/>
          <w:u w:val="single"/>
        </w:rPr>
      </w:pPr>
      <w:r>
        <w:rPr>
          <w:noProof/>
          <w:sz w:val="28"/>
          <w:szCs w:val="28"/>
          <w:u w:val="single"/>
        </w:rPr>
        <w:drawing>
          <wp:inline distT="0" distB="0" distL="0" distR="0" wp14:anchorId="2F5F6F84" wp14:editId="5C189BAA">
            <wp:extent cx="2232853" cy="3878916"/>
            <wp:effectExtent l="0" t="0" r="0" b="7620"/>
            <wp:docPr id="148290681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06814" name="Picture 1"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232853" cy="3878916"/>
                    </a:xfrm>
                    <a:prstGeom prst="rect">
                      <a:avLst/>
                    </a:prstGeom>
                  </pic:spPr>
                </pic:pic>
              </a:graphicData>
            </a:graphic>
          </wp:inline>
        </w:drawing>
      </w:r>
    </w:p>
    <w:p w14:paraId="7EF13796" w14:textId="74AF9865" w:rsidR="00637933" w:rsidRPr="00637933" w:rsidRDefault="00637933" w:rsidP="00637933">
      <w:pPr>
        <w:rPr>
          <w:sz w:val="28"/>
          <w:szCs w:val="28"/>
        </w:rPr>
      </w:pPr>
      <w:r>
        <w:rPr>
          <w:sz w:val="28"/>
          <w:szCs w:val="28"/>
        </w:rPr>
        <w:t>First the login page pops up and you either enter your login info or Register.</w:t>
      </w:r>
    </w:p>
    <w:p w14:paraId="390B8D0C" w14:textId="76C1DA5E" w:rsidR="00637933" w:rsidRDefault="00637933" w:rsidP="00637933">
      <w:pPr>
        <w:jc w:val="center"/>
        <w:rPr>
          <w:sz w:val="28"/>
          <w:szCs w:val="28"/>
          <w:u w:val="single"/>
        </w:rPr>
      </w:pPr>
      <w:r>
        <w:rPr>
          <w:noProof/>
          <w:sz w:val="28"/>
          <w:szCs w:val="28"/>
          <w:u w:val="single"/>
        </w:rPr>
        <w:lastRenderedPageBreak/>
        <w:drawing>
          <wp:inline distT="0" distB="0" distL="0" distR="0" wp14:anchorId="05E34A9A" wp14:editId="43B396C2">
            <wp:extent cx="2225233" cy="3886537"/>
            <wp:effectExtent l="0" t="0" r="3810" b="0"/>
            <wp:docPr id="1054598973"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98973" name="Picture 2"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225233" cy="3886537"/>
                    </a:xfrm>
                    <a:prstGeom prst="rect">
                      <a:avLst/>
                    </a:prstGeom>
                  </pic:spPr>
                </pic:pic>
              </a:graphicData>
            </a:graphic>
          </wp:inline>
        </w:drawing>
      </w:r>
    </w:p>
    <w:p w14:paraId="237B0C26" w14:textId="53DDB196" w:rsidR="00B41BC9" w:rsidRDefault="00B41BC9" w:rsidP="00637933">
      <w:pPr>
        <w:jc w:val="center"/>
        <w:rPr>
          <w:sz w:val="28"/>
          <w:szCs w:val="28"/>
          <w:u w:val="single"/>
        </w:rPr>
      </w:pPr>
      <w:r>
        <w:rPr>
          <w:noProof/>
          <w:sz w:val="28"/>
          <w:szCs w:val="28"/>
          <w:u w:val="single"/>
        </w:rPr>
        <w:lastRenderedPageBreak/>
        <w:drawing>
          <wp:inline distT="0" distB="0" distL="0" distR="0" wp14:anchorId="7AF2A047" wp14:editId="25A9D3C0">
            <wp:extent cx="3269263" cy="4000847"/>
            <wp:effectExtent l="0" t="0" r="7620" b="0"/>
            <wp:docPr id="635809875"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09875" name="Picture 10"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269263" cy="4000847"/>
                    </a:xfrm>
                    <a:prstGeom prst="rect">
                      <a:avLst/>
                    </a:prstGeom>
                  </pic:spPr>
                </pic:pic>
              </a:graphicData>
            </a:graphic>
          </wp:inline>
        </w:drawing>
      </w:r>
    </w:p>
    <w:p w14:paraId="5A2036D6" w14:textId="54EB94F8" w:rsidR="00637933" w:rsidRPr="00637933" w:rsidRDefault="00637933" w:rsidP="00637933">
      <w:pPr>
        <w:rPr>
          <w:sz w:val="28"/>
          <w:szCs w:val="28"/>
        </w:rPr>
      </w:pPr>
      <w:r>
        <w:rPr>
          <w:sz w:val="28"/>
          <w:szCs w:val="28"/>
        </w:rPr>
        <w:t xml:space="preserve">A little message box will pop up to let you know that you are good to go or that you need to try again. </w:t>
      </w:r>
    </w:p>
    <w:p w14:paraId="74F66818" w14:textId="77777777" w:rsidR="00637933" w:rsidRDefault="00637933" w:rsidP="00637933">
      <w:pPr>
        <w:pStyle w:val="ListParagraph"/>
        <w:numPr>
          <w:ilvl w:val="0"/>
          <w:numId w:val="18"/>
        </w:numPr>
        <w:jc w:val="center"/>
        <w:rPr>
          <w:sz w:val="28"/>
          <w:szCs w:val="28"/>
          <w:u w:val="single"/>
        </w:rPr>
      </w:pPr>
      <w:r w:rsidRPr="00637933">
        <w:rPr>
          <w:sz w:val="28"/>
          <w:szCs w:val="28"/>
          <w:u w:val="single"/>
        </w:rPr>
        <w:t>Register</w:t>
      </w:r>
    </w:p>
    <w:p w14:paraId="533C04AD" w14:textId="77777777" w:rsidR="00637933" w:rsidRPr="00637933" w:rsidRDefault="00637933" w:rsidP="00637933">
      <w:pPr>
        <w:pStyle w:val="ListParagraph"/>
        <w:rPr>
          <w:sz w:val="28"/>
          <w:szCs w:val="28"/>
          <w:u w:val="single"/>
        </w:rPr>
      </w:pPr>
    </w:p>
    <w:p w14:paraId="700D8F36" w14:textId="6E8767CE" w:rsidR="00637933" w:rsidRPr="00637933" w:rsidRDefault="00637933" w:rsidP="00637933">
      <w:pPr>
        <w:jc w:val="center"/>
        <w:rPr>
          <w:sz w:val="28"/>
          <w:szCs w:val="28"/>
          <w:u w:val="single"/>
        </w:rPr>
      </w:pPr>
      <w:r>
        <w:rPr>
          <w:noProof/>
          <w:sz w:val="28"/>
          <w:szCs w:val="28"/>
          <w:u w:val="single"/>
        </w:rPr>
        <w:lastRenderedPageBreak/>
        <w:drawing>
          <wp:inline distT="0" distB="0" distL="0" distR="0" wp14:anchorId="5BA62DDD" wp14:editId="1EB31B73">
            <wp:extent cx="4343776" cy="3688400"/>
            <wp:effectExtent l="0" t="0" r="0" b="7620"/>
            <wp:docPr id="823824820" name="Picture 3" descr="Fo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24820" name="Picture 823824820" descr="Form1"/>
                    <pic:cNvPicPr/>
                  </pic:nvPicPr>
                  <pic:blipFill>
                    <a:blip r:embed="rId36">
                      <a:extLst>
                        <a:ext uri="{28A0092B-C50C-407E-A947-70E740481C1C}">
                          <a14:useLocalDpi xmlns:a14="http://schemas.microsoft.com/office/drawing/2010/main" val="0"/>
                        </a:ext>
                      </a:extLst>
                    </a:blip>
                    <a:stretch>
                      <a:fillRect/>
                    </a:stretch>
                  </pic:blipFill>
                  <pic:spPr>
                    <a:xfrm>
                      <a:off x="0" y="0"/>
                      <a:ext cx="4343776" cy="3688400"/>
                    </a:xfrm>
                    <a:prstGeom prst="rect">
                      <a:avLst/>
                    </a:prstGeom>
                  </pic:spPr>
                </pic:pic>
              </a:graphicData>
            </a:graphic>
          </wp:inline>
        </w:drawing>
      </w:r>
    </w:p>
    <w:p w14:paraId="2C045EAD" w14:textId="77777777" w:rsidR="00637933" w:rsidRDefault="00637933" w:rsidP="00637933">
      <w:pPr>
        <w:pStyle w:val="ListParagraph"/>
        <w:numPr>
          <w:ilvl w:val="0"/>
          <w:numId w:val="18"/>
        </w:numPr>
        <w:jc w:val="center"/>
        <w:rPr>
          <w:sz w:val="28"/>
          <w:szCs w:val="28"/>
          <w:u w:val="single"/>
        </w:rPr>
      </w:pPr>
      <w:r w:rsidRPr="00637933">
        <w:rPr>
          <w:sz w:val="28"/>
          <w:szCs w:val="28"/>
          <w:u w:val="single"/>
        </w:rPr>
        <w:t>Home</w:t>
      </w:r>
    </w:p>
    <w:p w14:paraId="69F52712" w14:textId="78467E72" w:rsidR="00637933" w:rsidRDefault="00637933" w:rsidP="00637933">
      <w:pPr>
        <w:rPr>
          <w:sz w:val="28"/>
          <w:szCs w:val="28"/>
        </w:rPr>
      </w:pPr>
      <w:r>
        <w:rPr>
          <w:sz w:val="28"/>
          <w:szCs w:val="28"/>
        </w:rPr>
        <w:t xml:space="preserve">The landing page will give you a little welcome message at the top of the page. There is also an introduction to the site which explains what it’s features (and future features) are. </w:t>
      </w:r>
    </w:p>
    <w:p w14:paraId="68D9CAC8" w14:textId="2A2684DA" w:rsidR="00637933" w:rsidRPr="00637933" w:rsidRDefault="00637933" w:rsidP="00637933">
      <w:pPr>
        <w:rPr>
          <w:sz w:val="28"/>
          <w:szCs w:val="28"/>
        </w:rPr>
      </w:pPr>
      <w:r>
        <w:rPr>
          <w:noProof/>
          <w:sz w:val="28"/>
          <w:szCs w:val="28"/>
        </w:rPr>
        <w:lastRenderedPageBreak/>
        <w:drawing>
          <wp:inline distT="0" distB="0" distL="0" distR="0" wp14:anchorId="22C35C7D" wp14:editId="47DC3675">
            <wp:extent cx="5943600" cy="3674745"/>
            <wp:effectExtent l="0" t="0" r="0" b="1905"/>
            <wp:docPr id="1169888075" name="Picture 4" descr="Tasty Table 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88075" name="Picture 1169888075" descr="Tasty Table Lite"/>
                    <pic:cNvPicPr/>
                  </pic:nvPicPr>
                  <pic:blipFill>
                    <a:blip r:embed="rId37">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inline>
        </w:drawing>
      </w:r>
    </w:p>
    <w:p w14:paraId="3EB0D35C" w14:textId="77777777" w:rsidR="00637933" w:rsidRDefault="00637933" w:rsidP="00637933">
      <w:pPr>
        <w:pStyle w:val="ListParagraph"/>
        <w:numPr>
          <w:ilvl w:val="0"/>
          <w:numId w:val="18"/>
        </w:numPr>
        <w:jc w:val="center"/>
        <w:rPr>
          <w:sz w:val="28"/>
          <w:szCs w:val="28"/>
          <w:u w:val="single"/>
        </w:rPr>
      </w:pPr>
      <w:r w:rsidRPr="00637933">
        <w:rPr>
          <w:sz w:val="28"/>
          <w:szCs w:val="28"/>
          <w:u w:val="single"/>
        </w:rPr>
        <w:t>Search</w:t>
      </w:r>
    </w:p>
    <w:p w14:paraId="203705FA" w14:textId="63364095" w:rsidR="00637933" w:rsidRDefault="00637933" w:rsidP="00637933">
      <w:pPr>
        <w:pStyle w:val="ListParagraph"/>
        <w:rPr>
          <w:sz w:val="28"/>
          <w:szCs w:val="28"/>
          <w:u w:val="single"/>
        </w:rPr>
      </w:pPr>
    </w:p>
    <w:p w14:paraId="628B143F" w14:textId="16314E34" w:rsidR="00637933" w:rsidRDefault="00637933" w:rsidP="00637933">
      <w:pPr>
        <w:pStyle w:val="ListParagraph"/>
        <w:rPr>
          <w:sz w:val="28"/>
          <w:szCs w:val="28"/>
        </w:rPr>
      </w:pPr>
      <w:r>
        <w:rPr>
          <w:sz w:val="28"/>
          <w:szCs w:val="28"/>
        </w:rPr>
        <w:t>On the search page, users will be able to search through recipes by ingredient. It will pull up a list of all recipes containing that ingredient and display them in a scroll bar text box, formatted for readability. Be careful to spell correctly.</w:t>
      </w:r>
    </w:p>
    <w:p w14:paraId="57C81ACF" w14:textId="77777777" w:rsidR="00B41BC9" w:rsidRDefault="00B41BC9" w:rsidP="00637933">
      <w:pPr>
        <w:pStyle w:val="ListParagraph"/>
        <w:rPr>
          <w:sz w:val="28"/>
          <w:szCs w:val="28"/>
        </w:rPr>
      </w:pPr>
    </w:p>
    <w:p w14:paraId="0B2195E7" w14:textId="107C18D6" w:rsidR="00B41BC9" w:rsidRDefault="00B41BC9" w:rsidP="00637933">
      <w:pPr>
        <w:pStyle w:val="ListParagraph"/>
        <w:rPr>
          <w:sz w:val="28"/>
          <w:szCs w:val="28"/>
        </w:rPr>
      </w:pPr>
      <w:r>
        <w:rPr>
          <w:sz w:val="28"/>
          <w:szCs w:val="28"/>
        </w:rPr>
        <w:t>Type one ingredient in the search bar</w:t>
      </w:r>
    </w:p>
    <w:p w14:paraId="15986C36" w14:textId="77777777" w:rsidR="00B41BC9" w:rsidRDefault="00B41BC9" w:rsidP="00637933">
      <w:pPr>
        <w:pStyle w:val="ListParagraph"/>
        <w:rPr>
          <w:sz w:val="28"/>
          <w:szCs w:val="28"/>
        </w:rPr>
      </w:pPr>
    </w:p>
    <w:p w14:paraId="39E1A300" w14:textId="0FE4E3AE" w:rsidR="00637933" w:rsidRDefault="00B41BC9" w:rsidP="00B41BC9">
      <w:pPr>
        <w:pStyle w:val="ListParagraph"/>
        <w:rPr>
          <w:sz w:val="28"/>
          <w:szCs w:val="28"/>
        </w:rPr>
      </w:pPr>
      <w:r>
        <w:rPr>
          <w:noProof/>
          <w:sz w:val="28"/>
          <w:szCs w:val="28"/>
          <w14:ligatures w14:val="none"/>
        </w:rPr>
        <w:lastRenderedPageBreak/>
        <w:drawing>
          <wp:inline distT="0" distB="0" distL="0" distR="0" wp14:anchorId="64D932F5" wp14:editId="0A39380E">
            <wp:extent cx="5943600" cy="3674745"/>
            <wp:effectExtent l="0" t="0" r="0" b="1905"/>
            <wp:docPr id="978759473" name="Picture 5" descr="Tasty Table 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59473" name="Picture 978759473" descr="Tasty Table Lite"/>
                    <pic:cNvPicPr/>
                  </pic:nvPicPr>
                  <pic:blipFill>
                    <a:blip r:embed="rId38">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inline>
        </w:drawing>
      </w:r>
    </w:p>
    <w:p w14:paraId="0AFFF0DB" w14:textId="77777777" w:rsidR="00B41BC9" w:rsidRDefault="00B41BC9" w:rsidP="00B41BC9">
      <w:pPr>
        <w:pStyle w:val="ListParagraph"/>
        <w:rPr>
          <w:sz w:val="28"/>
          <w:szCs w:val="28"/>
        </w:rPr>
      </w:pPr>
    </w:p>
    <w:p w14:paraId="66250D29" w14:textId="09977D2F" w:rsidR="00B41BC9" w:rsidRDefault="00B41BC9" w:rsidP="00B41BC9">
      <w:pPr>
        <w:pStyle w:val="ListParagraph"/>
        <w:rPr>
          <w:sz w:val="28"/>
          <w:szCs w:val="28"/>
        </w:rPr>
      </w:pPr>
      <w:r>
        <w:rPr>
          <w:sz w:val="28"/>
          <w:szCs w:val="28"/>
        </w:rPr>
        <w:t>Hit the search button and a list will display</w:t>
      </w:r>
    </w:p>
    <w:p w14:paraId="0168C1A6" w14:textId="77777777" w:rsidR="00B41BC9" w:rsidRDefault="00B41BC9" w:rsidP="00B41BC9">
      <w:pPr>
        <w:pStyle w:val="ListParagraph"/>
        <w:rPr>
          <w:sz w:val="28"/>
          <w:szCs w:val="28"/>
        </w:rPr>
      </w:pPr>
    </w:p>
    <w:p w14:paraId="7CF81379" w14:textId="6BD5C4E2" w:rsidR="00B41BC9" w:rsidRDefault="00B41BC9" w:rsidP="00B41BC9">
      <w:pPr>
        <w:pStyle w:val="ListParagraph"/>
        <w:rPr>
          <w:sz w:val="28"/>
          <w:szCs w:val="28"/>
        </w:rPr>
      </w:pPr>
      <w:r>
        <w:rPr>
          <w:noProof/>
          <w:sz w:val="28"/>
          <w:szCs w:val="28"/>
          <w14:ligatures w14:val="none"/>
        </w:rPr>
        <w:drawing>
          <wp:inline distT="0" distB="0" distL="0" distR="0" wp14:anchorId="02EF1455" wp14:editId="33A1720B">
            <wp:extent cx="5943600" cy="3674745"/>
            <wp:effectExtent l="0" t="0" r="0" b="1905"/>
            <wp:docPr id="1815079329" name="Picture 7" descr="Tasty Table 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79329" name="Picture 1815079329" descr="Tasty Table Lite"/>
                    <pic:cNvPicPr/>
                  </pic:nvPicPr>
                  <pic:blipFill>
                    <a:blip r:embed="rId39">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inline>
        </w:drawing>
      </w:r>
    </w:p>
    <w:p w14:paraId="5F122A18" w14:textId="1CB57BB8" w:rsidR="00B41BC9" w:rsidRDefault="00B41BC9" w:rsidP="00B41BC9">
      <w:pPr>
        <w:pStyle w:val="ListParagraph"/>
        <w:rPr>
          <w:sz w:val="28"/>
          <w:szCs w:val="28"/>
        </w:rPr>
      </w:pPr>
      <w:r>
        <w:rPr>
          <w:sz w:val="28"/>
          <w:szCs w:val="28"/>
        </w:rPr>
        <w:lastRenderedPageBreak/>
        <w:t>Users can scroll through to read all the recipes.</w:t>
      </w:r>
    </w:p>
    <w:p w14:paraId="3FB2CDB8" w14:textId="6F1ECD51" w:rsidR="00B41BC9" w:rsidRDefault="00B41BC9" w:rsidP="00B41BC9">
      <w:pPr>
        <w:pStyle w:val="ListParagraph"/>
        <w:rPr>
          <w:sz w:val="28"/>
          <w:szCs w:val="28"/>
        </w:rPr>
      </w:pPr>
      <w:r>
        <w:rPr>
          <w:noProof/>
          <w:sz w:val="28"/>
          <w:szCs w:val="28"/>
          <w14:ligatures w14:val="none"/>
        </w:rPr>
        <w:drawing>
          <wp:inline distT="0" distB="0" distL="0" distR="0" wp14:anchorId="0BB77CB6" wp14:editId="0985E227">
            <wp:extent cx="5943600" cy="3674745"/>
            <wp:effectExtent l="0" t="0" r="0" b="1905"/>
            <wp:docPr id="339319948" name="Picture 8" descr="Tasty Table 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19948" name="Picture 339319948" descr="Tasty Table Lite"/>
                    <pic:cNvPicPr/>
                  </pic:nvPicPr>
                  <pic:blipFill>
                    <a:blip r:embed="rId40">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inline>
        </w:drawing>
      </w:r>
    </w:p>
    <w:p w14:paraId="2387A514" w14:textId="77777777" w:rsidR="00B41BC9" w:rsidRDefault="00B41BC9" w:rsidP="00B41BC9">
      <w:pPr>
        <w:pStyle w:val="ListParagraph"/>
        <w:rPr>
          <w:sz w:val="28"/>
          <w:szCs w:val="28"/>
        </w:rPr>
      </w:pPr>
    </w:p>
    <w:p w14:paraId="6C1E64B9" w14:textId="73A10BCE" w:rsidR="00B41BC9" w:rsidRDefault="00B41BC9" w:rsidP="00B41BC9">
      <w:pPr>
        <w:pStyle w:val="ListParagraph"/>
        <w:rPr>
          <w:sz w:val="28"/>
          <w:szCs w:val="28"/>
        </w:rPr>
      </w:pPr>
      <w:r>
        <w:rPr>
          <w:noProof/>
          <w:sz w:val="28"/>
          <w:szCs w:val="28"/>
          <w14:ligatures w14:val="none"/>
        </w:rPr>
        <w:drawing>
          <wp:inline distT="0" distB="0" distL="0" distR="0" wp14:anchorId="044EC158" wp14:editId="2BAB648A">
            <wp:extent cx="5943600" cy="3674745"/>
            <wp:effectExtent l="0" t="0" r="0" b="1905"/>
            <wp:docPr id="1018399038" name="Picture 9" descr="Tasty Table 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99038" name="Picture 1018399038" descr="Tasty Table Lite"/>
                    <pic:cNvPicPr/>
                  </pic:nvPicPr>
                  <pic:blipFill>
                    <a:blip r:embed="rId41">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inline>
        </w:drawing>
      </w:r>
    </w:p>
    <w:p w14:paraId="03E7C671" w14:textId="77777777" w:rsidR="00B41BC9" w:rsidRPr="00B41BC9" w:rsidRDefault="00B41BC9" w:rsidP="00B41BC9">
      <w:pPr>
        <w:pStyle w:val="ListParagraph"/>
        <w:rPr>
          <w:sz w:val="28"/>
          <w:szCs w:val="28"/>
        </w:rPr>
      </w:pPr>
    </w:p>
    <w:p w14:paraId="20A95953" w14:textId="77777777" w:rsidR="00637933" w:rsidRDefault="00637933" w:rsidP="00637933">
      <w:pPr>
        <w:pStyle w:val="ListParagraph"/>
        <w:numPr>
          <w:ilvl w:val="0"/>
          <w:numId w:val="18"/>
        </w:numPr>
        <w:jc w:val="center"/>
        <w:rPr>
          <w:sz w:val="28"/>
          <w:szCs w:val="28"/>
          <w:u w:val="single"/>
        </w:rPr>
      </w:pPr>
      <w:r w:rsidRPr="00637933">
        <w:rPr>
          <w:sz w:val="28"/>
          <w:szCs w:val="28"/>
          <w:u w:val="single"/>
        </w:rPr>
        <w:lastRenderedPageBreak/>
        <w:t>Add Recipes</w:t>
      </w:r>
    </w:p>
    <w:p w14:paraId="2F44AC5B" w14:textId="77777777" w:rsidR="00B41BC9" w:rsidRDefault="00B41BC9" w:rsidP="00B41BC9">
      <w:pPr>
        <w:jc w:val="center"/>
        <w:rPr>
          <w:sz w:val="28"/>
          <w:szCs w:val="28"/>
          <w:u w:val="single"/>
        </w:rPr>
      </w:pPr>
    </w:p>
    <w:p w14:paraId="342AC4B4" w14:textId="62BFC646" w:rsidR="00B41BC9" w:rsidRPr="00B41BC9" w:rsidRDefault="00B41BC9" w:rsidP="00B41BC9">
      <w:pPr>
        <w:rPr>
          <w:sz w:val="28"/>
          <w:szCs w:val="28"/>
        </w:rPr>
      </w:pPr>
      <w:r>
        <w:rPr>
          <w:sz w:val="28"/>
          <w:szCs w:val="28"/>
        </w:rPr>
        <w:t>Click the add recipe button</w:t>
      </w:r>
    </w:p>
    <w:p w14:paraId="02DDCFDD" w14:textId="3C8FEA57" w:rsidR="00B41BC9" w:rsidRDefault="00B41BC9" w:rsidP="00637933">
      <w:pPr>
        <w:jc w:val="center"/>
        <w:rPr>
          <w:sz w:val="28"/>
          <w:szCs w:val="28"/>
          <w:u w:val="single"/>
        </w:rPr>
      </w:pPr>
      <w:r>
        <w:rPr>
          <w:noProof/>
          <w:sz w:val="28"/>
          <w:szCs w:val="28"/>
          <w:u w:val="single"/>
        </w:rPr>
        <w:drawing>
          <wp:inline distT="0" distB="0" distL="0" distR="0" wp14:anchorId="781DDEEC" wp14:editId="5390AAE3">
            <wp:extent cx="5943600" cy="3684905"/>
            <wp:effectExtent l="0" t="0" r="0" b="0"/>
            <wp:docPr id="526775187" name="Picture 1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75187" name="Picture 11" descr="Chart, waterfall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684905"/>
                    </a:xfrm>
                    <a:prstGeom prst="rect">
                      <a:avLst/>
                    </a:prstGeom>
                  </pic:spPr>
                </pic:pic>
              </a:graphicData>
            </a:graphic>
          </wp:inline>
        </w:drawing>
      </w:r>
    </w:p>
    <w:p w14:paraId="3AA3DAA0" w14:textId="77777777" w:rsidR="00B41BC9" w:rsidRDefault="00B41BC9" w:rsidP="00B41BC9">
      <w:pPr>
        <w:rPr>
          <w:sz w:val="28"/>
          <w:szCs w:val="28"/>
        </w:rPr>
      </w:pPr>
      <w:r>
        <w:rPr>
          <w:sz w:val="28"/>
          <w:szCs w:val="28"/>
        </w:rPr>
        <w:t>Once you hit the button, text boxes will pop up for Recipe name and temperature.</w:t>
      </w:r>
    </w:p>
    <w:p w14:paraId="5B155C10" w14:textId="16FB4C3A" w:rsidR="00B41BC9" w:rsidRDefault="00B41BC9" w:rsidP="00B41BC9">
      <w:pPr>
        <w:rPr>
          <w:sz w:val="28"/>
          <w:szCs w:val="28"/>
        </w:rPr>
      </w:pPr>
      <w:r>
        <w:rPr>
          <w:noProof/>
          <w:sz w:val="28"/>
          <w:szCs w:val="28"/>
        </w:rPr>
        <w:lastRenderedPageBreak/>
        <w:drawing>
          <wp:inline distT="0" distB="0" distL="0" distR="0" wp14:anchorId="41A7F9BA" wp14:editId="6F08866A">
            <wp:extent cx="5943600" cy="3674745"/>
            <wp:effectExtent l="0" t="0" r="0" b="1905"/>
            <wp:docPr id="697712806" name="Picture 12" descr="Tasty Table 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12806" name="Picture 697712806" descr="Tasty Table Lite"/>
                    <pic:cNvPicPr/>
                  </pic:nvPicPr>
                  <pic:blipFill>
                    <a:blip r:embed="rId43">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inline>
        </w:drawing>
      </w:r>
      <w:r>
        <w:rPr>
          <w:sz w:val="28"/>
          <w:szCs w:val="28"/>
        </w:rPr>
        <w:t xml:space="preserve"> </w:t>
      </w:r>
    </w:p>
    <w:p w14:paraId="15E4946A" w14:textId="0DCA9CD1" w:rsidR="00B41BC9" w:rsidRDefault="00B41BC9" w:rsidP="00B41BC9">
      <w:pPr>
        <w:rPr>
          <w:sz w:val="28"/>
          <w:szCs w:val="28"/>
        </w:rPr>
      </w:pPr>
      <w:r>
        <w:rPr>
          <w:sz w:val="28"/>
          <w:szCs w:val="28"/>
        </w:rPr>
        <w:t>After you add the recipe name, you can add ingredients by pressing the prompt button. This action will also save the recipe and in the same action, immediately pull the recipe ID in order to match the ingredients to the appropriate recipe upon entry.</w:t>
      </w:r>
    </w:p>
    <w:p w14:paraId="52ECED80" w14:textId="10731DB6" w:rsidR="00B41BC9" w:rsidRDefault="00B41BC9" w:rsidP="00B41BC9">
      <w:pPr>
        <w:rPr>
          <w:sz w:val="28"/>
          <w:szCs w:val="28"/>
        </w:rPr>
      </w:pPr>
      <w:r>
        <w:rPr>
          <w:noProof/>
          <w:sz w:val="28"/>
          <w:szCs w:val="28"/>
        </w:rPr>
        <w:lastRenderedPageBreak/>
        <w:drawing>
          <wp:inline distT="0" distB="0" distL="0" distR="0" wp14:anchorId="2B4795C7" wp14:editId="3B1B5320">
            <wp:extent cx="5943600" cy="3674745"/>
            <wp:effectExtent l="0" t="0" r="0" b="1905"/>
            <wp:docPr id="1135119928" name="Picture 13" descr="Tasty Table 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19928" name="Picture 1135119928" descr="Tasty Table Lite"/>
                    <pic:cNvPicPr/>
                  </pic:nvPicPr>
                  <pic:blipFill>
                    <a:blip r:embed="rId44">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inline>
        </w:drawing>
      </w:r>
    </w:p>
    <w:p w14:paraId="10CAE615" w14:textId="1A62ED66" w:rsidR="00B41BC9" w:rsidRDefault="00341E94" w:rsidP="00B41BC9">
      <w:pPr>
        <w:rPr>
          <w:sz w:val="28"/>
          <w:szCs w:val="28"/>
        </w:rPr>
      </w:pPr>
      <w:r>
        <w:rPr>
          <w:sz w:val="28"/>
          <w:szCs w:val="28"/>
        </w:rPr>
        <w:t xml:space="preserve">The Add ingredients button will Display the labels and the add ingredient plus sign button. Click on this button and input boxes will appear. The User will need to press this button again for each ingredient. </w:t>
      </w:r>
    </w:p>
    <w:p w14:paraId="310240F0" w14:textId="51E2310E" w:rsidR="00341E94" w:rsidRDefault="00341E94" w:rsidP="00B41BC9">
      <w:pPr>
        <w:rPr>
          <w:sz w:val="28"/>
          <w:szCs w:val="28"/>
        </w:rPr>
      </w:pPr>
      <w:r>
        <w:rPr>
          <w:sz w:val="28"/>
          <w:szCs w:val="28"/>
        </w:rPr>
        <w:t>There are dropdown boxes for ease of input and less issues with input.</w:t>
      </w:r>
    </w:p>
    <w:p w14:paraId="7F557882" w14:textId="6291C3B5" w:rsidR="00341E94" w:rsidRDefault="00341E94" w:rsidP="00B41BC9">
      <w:pPr>
        <w:rPr>
          <w:sz w:val="28"/>
          <w:szCs w:val="28"/>
        </w:rPr>
      </w:pPr>
      <w:r>
        <w:rPr>
          <w:noProof/>
          <w:sz w:val="28"/>
          <w:szCs w:val="28"/>
        </w:rPr>
        <w:lastRenderedPageBreak/>
        <w:drawing>
          <wp:inline distT="0" distB="0" distL="0" distR="0" wp14:anchorId="0D0DE8CC" wp14:editId="75CE58FA">
            <wp:extent cx="5943600" cy="3669030"/>
            <wp:effectExtent l="0" t="0" r="0" b="7620"/>
            <wp:docPr id="1007575740"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75740" name="Picture 14" descr="Chart, waterfall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154F0DBC" w14:textId="77777777" w:rsidR="00341E94" w:rsidRDefault="00341E94" w:rsidP="00341E94">
      <w:pPr>
        <w:rPr>
          <w:sz w:val="28"/>
          <w:szCs w:val="28"/>
        </w:rPr>
      </w:pPr>
      <w:r>
        <w:rPr>
          <w:sz w:val="28"/>
          <w:szCs w:val="28"/>
        </w:rPr>
        <w:t>The only issue is the user will have to save each ingredient with a button as they go, but this action will ensure that they are matched up to the appropriate recipe ID.</w:t>
      </w:r>
    </w:p>
    <w:p w14:paraId="0D5F1FAE" w14:textId="77777777" w:rsidR="00341E94" w:rsidRDefault="00341E94" w:rsidP="00B41BC9">
      <w:pPr>
        <w:rPr>
          <w:sz w:val="28"/>
          <w:szCs w:val="28"/>
        </w:rPr>
      </w:pPr>
    </w:p>
    <w:p w14:paraId="6255A3C0" w14:textId="75C924CA" w:rsidR="00B41BC9" w:rsidRDefault="00341E94" w:rsidP="00B41BC9">
      <w:pPr>
        <w:rPr>
          <w:sz w:val="28"/>
          <w:szCs w:val="28"/>
        </w:rPr>
      </w:pPr>
      <w:r>
        <w:rPr>
          <w:noProof/>
          <w:sz w:val="28"/>
          <w:szCs w:val="28"/>
        </w:rPr>
        <w:lastRenderedPageBreak/>
        <w:drawing>
          <wp:inline distT="0" distB="0" distL="0" distR="0" wp14:anchorId="40954C53" wp14:editId="5D945271">
            <wp:extent cx="5943600" cy="3674745"/>
            <wp:effectExtent l="0" t="0" r="0" b="1905"/>
            <wp:docPr id="1724847638"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47638" name="Picture 15" descr="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inline>
        </w:drawing>
      </w:r>
    </w:p>
    <w:p w14:paraId="41234E7C" w14:textId="266EE671" w:rsidR="00341E94" w:rsidRDefault="00341E94" w:rsidP="00B41BC9">
      <w:pPr>
        <w:rPr>
          <w:sz w:val="28"/>
          <w:szCs w:val="28"/>
        </w:rPr>
      </w:pPr>
      <w:r>
        <w:rPr>
          <w:sz w:val="28"/>
          <w:szCs w:val="28"/>
        </w:rPr>
        <w:t xml:space="preserve">When finished with the ingredients, hit done with ingredients button to start the instructions input. </w:t>
      </w:r>
    </w:p>
    <w:p w14:paraId="03FC43C2" w14:textId="53059C02" w:rsidR="00341E94" w:rsidRDefault="00341E94" w:rsidP="00B41BC9">
      <w:pPr>
        <w:rPr>
          <w:sz w:val="28"/>
          <w:szCs w:val="28"/>
        </w:rPr>
      </w:pPr>
      <w:r>
        <w:rPr>
          <w:sz w:val="28"/>
          <w:szCs w:val="28"/>
        </w:rPr>
        <w:t xml:space="preserve">An input box will pop up asking for the number of steps in the recipe so that they can be entered one at a time. </w:t>
      </w:r>
    </w:p>
    <w:p w14:paraId="1BD5C2B1" w14:textId="37BB3F41" w:rsidR="00341E94" w:rsidRDefault="00341E94" w:rsidP="00B41BC9">
      <w:pPr>
        <w:rPr>
          <w:sz w:val="28"/>
          <w:szCs w:val="28"/>
        </w:rPr>
      </w:pPr>
      <w:r>
        <w:rPr>
          <w:noProof/>
          <w:sz w:val="28"/>
          <w:szCs w:val="28"/>
        </w:rPr>
        <w:lastRenderedPageBreak/>
        <w:drawing>
          <wp:inline distT="0" distB="0" distL="0" distR="0" wp14:anchorId="25766E2A" wp14:editId="5B4DA5BD">
            <wp:extent cx="5943600" cy="3641725"/>
            <wp:effectExtent l="0" t="0" r="0" b="0"/>
            <wp:docPr id="1800212549"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12549" name="Picture 16" descr="Graphical user interfac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3641725"/>
                    </a:xfrm>
                    <a:prstGeom prst="rect">
                      <a:avLst/>
                    </a:prstGeom>
                  </pic:spPr>
                </pic:pic>
              </a:graphicData>
            </a:graphic>
          </wp:inline>
        </w:drawing>
      </w:r>
    </w:p>
    <w:p w14:paraId="091C148B" w14:textId="010B07F4" w:rsidR="00341E94" w:rsidRDefault="00313F3E" w:rsidP="00B41BC9">
      <w:pPr>
        <w:rPr>
          <w:sz w:val="28"/>
          <w:szCs w:val="28"/>
        </w:rPr>
      </w:pPr>
      <w:r>
        <w:rPr>
          <w:noProof/>
          <w:sz w:val="28"/>
          <w:szCs w:val="28"/>
        </w:rPr>
        <w:drawing>
          <wp:inline distT="0" distB="0" distL="0" distR="0" wp14:anchorId="1F3CD231" wp14:editId="5EEBBF03">
            <wp:extent cx="5943600" cy="3665855"/>
            <wp:effectExtent l="0" t="0" r="0" b="0"/>
            <wp:docPr id="1299694901"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94901" name="Picture 17" descr="Graphical user interface,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3665855"/>
                    </a:xfrm>
                    <a:prstGeom prst="rect">
                      <a:avLst/>
                    </a:prstGeom>
                  </pic:spPr>
                </pic:pic>
              </a:graphicData>
            </a:graphic>
          </wp:inline>
        </w:drawing>
      </w:r>
    </w:p>
    <w:p w14:paraId="34673D89" w14:textId="653BB6C0" w:rsidR="00341E94" w:rsidRDefault="00313F3E" w:rsidP="00B41BC9">
      <w:pPr>
        <w:rPr>
          <w:sz w:val="28"/>
          <w:szCs w:val="28"/>
        </w:rPr>
      </w:pPr>
      <w:r>
        <w:rPr>
          <w:sz w:val="28"/>
          <w:szCs w:val="28"/>
        </w:rPr>
        <w:t>Now it’s in the database and can get pulled immediately!</w:t>
      </w:r>
    </w:p>
    <w:p w14:paraId="0540F752" w14:textId="08478B9B" w:rsidR="00313F3E" w:rsidRDefault="00313F3E" w:rsidP="00B41BC9">
      <w:pPr>
        <w:rPr>
          <w:sz w:val="28"/>
          <w:szCs w:val="28"/>
        </w:rPr>
      </w:pPr>
      <w:r>
        <w:rPr>
          <w:noProof/>
          <w:sz w:val="28"/>
          <w:szCs w:val="28"/>
        </w:rPr>
        <w:lastRenderedPageBreak/>
        <w:drawing>
          <wp:inline distT="0" distB="0" distL="0" distR="0" wp14:anchorId="3BC36764" wp14:editId="04086B3B">
            <wp:extent cx="5943600" cy="3674745"/>
            <wp:effectExtent l="0" t="0" r="0" b="1905"/>
            <wp:docPr id="252335428" name="Picture 18" descr="Tasty Table 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35428" name="Picture 252335428" descr="Tasty Table Lite"/>
                    <pic:cNvPicPr/>
                  </pic:nvPicPr>
                  <pic:blipFill>
                    <a:blip r:embed="rId49">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inline>
        </w:drawing>
      </w:r>
    </w:p>
    <w:p w14:paraId="0791A054" w14:textId="77777777" w:rsidR="00313F3E" w:rsidRPr="00B41BC9" w:rsidRDefault="00313F3E" w:rsidP="00B41BC9">
      <w:pPr>
        <w:rPr>
          <w:sz w:val="28"/>
          <w:szCs w:val="28"/>
        </w:rPr>
      </w:pPr>
    </w:p>
    <w:p w14:paraId="1BD48405" w14:textId="77777777" w:rsidR="00637933" w:rsidRDefault="00637933" w:rsidP="00637933">
      <w:pPr>
        <w:pStyle w:val="ListParagraph"/>
        <w:numPr>
          <w:ilvl w:val="0"/>
          <w:numId w:val="18"/>
        </w:numPr>
        <w:jc w:val="center"/>
        <w:rPr>
          <w:sz w:val="28"/>
          <w:szCs w:val="28"/>
          <w:u w:val="single"/>
        </w:rPr>
      </w:pPr>
      <w:r w:rsidRPr="00637933">
        <w:rPr>
          <w:sz w:val="28"/>
          <w:szCs w:val="28"/>
          <w:u w:val="single"/>
        </w:rPr>
        <w:t>About Us</w:t>
      </w:r>
    </w:p>
    <w:p w14:paraId="7B2408A1" w14:textId="77777777" w:rsidR="00637933" w:rsidRPr="00637933" w:rsidRDefault="00637933" w:rsidP="00637933">
      <w:pPr>
        <w:pStyle w:val="ListParagraph"/>
        <w:rPr>
          <w:sz w:val="28"/>
          <w:szCs w:val="28"/>
          <w:u w:val="single"/>
        </w:rPr>
      </w:pPr>
    </w:p>
    <w:p w14:paraId="29033564" w14:textId="1DDE4E0B" w:rsidR="00637933" w:rsidRDefault="00313F3E" w:rsidP="00313F3E">
      <w:pPr>
        <w:rPr>
          <w:sz w:val="28"/>
          <w:szCs w:val="28"/>
        </w:rPr>
      </w:pPr>
      <w:r>
        <w:rPr>
          <w:sz w:val="28"/>
          <w:szCs w:val="28"/>
        </w:rPr>
        <w:t>This page displays our team and a blurb about each person.</w:t>
      </w:r>
    </w:p>
    <w:p w14:paraId="5966DBB1" w14:textId="58F3F406" w:rsidR="00313F3E" w:rsidRDefault="00313F3E" w:rsidP="00313F3E">
      <w:pPr>
        <w:rPr>
          <w:sz w:val="28"/>
          <w:szCs w:val="28"/>
        </w:rPr>
      </w:pPr>
      <w:r>
        <w:rPr>
          <w:noProof/>
          <w:sz w:val="28"/>
          <w:szCs w:val="28"/>
        </w:rPr>
        <w:lastRenderedPageBreak/>
        <w:drawing>
          <wp:inline distT="0" distB="0" distL="0" distR="0" wp14:anchorId="21E561C6" wp14:editId="4C229C95">
            <wp:extent cx="5943600" cy="3674745"/>
            <wp:effectExtent l="0" t="0" r="0" b="1905"/>
            <wp:docPr id="55529806" name="Picture 19" descr="Tasty Table 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9806" name="Picture 55529806" descr="Tasty Table Lite"/>
                    <pic:cNvPicPr/>
                  </pic:nvPicPr>
                  <pic:blipFill>
                    <a:blip r:embed="rId50">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inline>
        </w:drawing>
      </w:r>
    </w:p>
    <w:p w14:paraId="65FA680B" w14:textId="208BD8F3" w:rsidR="00313F3E" w:rsidRPr="00313F3E" w:rsidRDefault="00313F3E" w:rsidP="00313F3E">
      <w:pPr>
        <w:rPr>
          <w:sz w:val="28"/>
          <w:szCs w:val="28"/>
        </w:rPr>
      </w:pPr>
      <w:r>
        <w:rPr>
          <w:noProof/>
          <w:sz w:val="28"/>
          <w:szCs w:val="28"/>
        </w:rPr>
        <w:drawing>
          <wp:inline distT="0" distB="0" distL="0" distR="0" wp14:anchorId="300E9BC0" wp14:editId="7AF93D31">
            <wp:extent cx="5943600" cy="3683000"/>
            <wp:effectExtent l="0" t="0" r="0" b="0"/>
            <wp:docPr id="133901893"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1893" name="Picture 20" descr="Timelin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3683000"/>
                    </a:xfrm>
                    <a:prstGeom prst="rect">
                      <a:avLst/>
                    </a:prstGeom>
                  </pic:spPr>
                </pic:pic>
              </a:graphicData>
            </a:graphic>
          </wp:inline>
        </w:drawing>
      </w:r>
    </w:p>
    <w:p w14:paraId="08561EA7" w14:textId="77777777" w:rsidR="00637933" w:rsidRDefault="00637933" w:rsidP="00637933">
      <w:pPr>
        <w:jc w:val="center"/>
        <w:rPr>
          <w:sz w:val="28"/>
          <w:szCs w:val="28"/>
          <w:u w:val="single"/>
        </w:rPr>
      </w:pPr>
    </w:p>
    <w:p w14:paraId="10971A9A" w14:textId="4E67AC07" w:rsidR="00637933" w:rsidRDefault="00637933" w:rsidP="00637933">
      <w:pPr>
        <w:jc w:val="center"/>
        <w:rPr>
          <w:sz w:val="28"/>
          <w:szCs w:val="28"/>
          <w:u w:val="single"/>
        </w:rPr>
      </w:pPr>
      <w:r>
        <w:rPr>
          <w:sz w:val="28"/>
          <w:szCs w:val="28"/>
          <w:u w:val="single"/>
        </w:rPr>
        <w:lastRenderedPageBreak/>
        <w:t>User Stories</w:t>
      </w:r>
    </w:p>
    <w:p w14:paraId="5266F9DC" w14:textId="77777777" w:rsidR="00313F3E" w:rsidRDefault="00313F3E" w:rsidP="00637933">
      <w:pPr>
        <w:jc w:val="center"/>
        <w:rPr>
          <w:sz w:val="28"/>
          <w:szCs w:val="28"/>
          <w:u w:val="single"/>
        </w:rPr>
      </w:pPr>
    </w:p>
    <w:p w14:paraId="74F70E80" w14:textId="77777777" w:rsidR="00313F3E" w:rsidRPr="00313F3E" w:rsidRDefault="00313F3E" w:rsidP="00313F3E">
      <w:pPr>
        <w:rPr>
          <w:sz w:val="28"/>
          <w:szCs w:val="28"/>
        </w:rPr>
      </w:pPr>
      <w:r w:rsidRPr="00313F3E">
        <w:rPr>
          <w:sz w:val="28"/>
          <w:szCs w:val="28"/>
        </w:rPr>
        <w:t>As a busy professional, I want to be able to quickly search for recipes that I can make with the ingredients I already have in my pantry, so that I can avoid having to make an extra trip to the grocery store.</w:t>
      </w:r>
    </w:p>
    <w:p w14:paraId="44F42A54" w14:textId="77777777" w:rsidR="00313F3E" w:rsidRPr="00313F3E" w:rsidRDefault="00313F3E" w:rsidP="00313F3E">
      <w:pPr>
        <w:rPr>
          <w:sz w:val="28"/>
          <w:szCs w:val="28"/>
        </w:rPr>
      </w:pPr>
    </w:p>
    <w:p w14:paraId="6608ACA8" w14:textId="77777777" w:rsidR="00313F3E" w:rsidRPr="00313F3E" w:rsidRDefault="00313F3E" w:rsidP="00313F3E">
      <w:pPr>
        <w:rPr>
          <w:sz w:val="28"/>
          <w:szCs w:val="28"/>
        </w:rPr>
      </w:pPr>
      <w:r w:rsidRPr="00313F3E">
        <w:rPr>
          <w:sz w:val="28"/>
          <w:szCs w:val="28"/>
        </w:rPr>
        <w:t>As a health-conscious individual, I want to be able to filter recipes by dietary restrictions, so that I can find recipes that fit my specific needs, such as vegan, gluten-free, or low-carb.</w:t>
      </w:r>
    </w:p>
    <w:p w14:paraId="75D4A88E" w14:textId="77777777" w:rsidR="00313F3E" w:rsidRPr="00313F3E" w:rsidRDefault="00313F3E" w:rsidP="00313F3E">
      <w:pPr>
        <w:rPr>
          <w:sz w:val="28"/>
          <w:szCs w:val="28"/>
        </w:rPr>
      </w:pPr>
    </w:p>
    <w:p w14:paraId="7A5355A1" w14:textId="77777777" w:rsidR="00313F3E" w:rsidRPr="00313F3E" w:rsidRDefault="00313F3E" w:rsidP="00313F3E">
      <w:pPr>
        <w:rPr>
          <w:sz w:val="28"/>
          <w:szCs w:val="28"/>
        </w:rPr>
      </w:pPr>
      <w:r w:rsidRPr="00313F3E">
        <w:rPr>
          <w:sz w:val="28"/>
          <w:szCs w:val="28"/>
        </w:rPr>
        <w:t>As a beginner cook, I want to be able to access easy-to-follow recipes with step-by-step instructions and clear pictures, so that I can build my confidence in the kitchen and try new things.</w:t>
      </w:r>
    </w:p>
    <w:p w14:paraId="6A09000A" w14:textId="77777777" w:rsidR="00313F3E" w:rsidRPr="00313F3E" w:rsidRDefault="00313F3E" w:rsidP="00313F3E">
      <w:pPr>
        <w:rPr>
          <w:sz w:val="28"/>
          <w:szCs w:val="28"/>
        </w:rPr>
      </w:pPr>
    </w:p>
    <w:p w14:paraId="765377E4" w14:textId="77777777" w:rsidR="00313F3E" w:rsidRPr="00313F3E" w:rsidRDefault="00313F3E" w:rsidP="00313F3E">
      <w:pPr>
        <w:rPr>
          <w:sz w:val="28"/>
          <w:szCs w:val="28"/>
        </w:rPr>
      </w:pPr>
      <w:r w:rsidRPr="00313F3E">
        <w:rPr>
          <w:sz w:val="28"/>
          <w:szCs w:val="28"/>
        </w:rPr>
        <w:t>As a seasoned chef, I want to be able to find more advanced and challenging recipes that will push my skills and creativity in the kitchen.</w:t>
      </w:r>
    </w:p>
    <w:p w14:paraId="7B2B541F" w14:textId="77777777" w:rsidR="00313F3E" w:rsidRPr="00313F3E" w:rsidRDefault="00313F3E" w:rsidP="00313F3E">
      <w:pPr>
        <w:rPr>
          <w:sz w:val="28"/>
          <w:szCs w:val="28"/>
        </w:rPr>
      </w:pPr>
    </w:p>
    <w:p w14:paraId="4847117D" w14:textId="77777777" w:rsidR="00313F3E" w:rsidRPr="00313F3E" w:rsidRDefault="00313F3E" w:rsidP="00313F3E">
      <w:pPr>
        <w:rPr>
          <w:sz w:val="28"/>
          <w:szCs w:val="28"/>
        </w:rPr>
      </w:pPr>
      <w:r w:rsidRPr="00313F3E">
        <w:rPr>
          <w:sz w:val="28"/>
          <w:szCs w:val="28"/>
        </w:rPr>
        <w:t>As a social media influencer, I want to be able to easily share my favorite recipes with my followers, so that I can inspire them to try new things and build a community around cooking.</w:t>
      </w:r>
    </w:p>
    <w:p w14:paraId="6976B55C" w14:textId="77777777" w:rsidR="00313F3E" w:rsidRPr="00313F3E" w:rsidRDefault="00313F3E" w:rsidP="00313F3E">
      <w:pPr>
        <w:rPr>
          <w:sz w:val="28"/>
          <w:szCs w:val="28"/>
        </w:rPr>
      </w:pPr>
    </w:p>
    <w:p w14:paraId="0A18792B" w14:textId="77777777" w:rsidR="00313F3E" w:rsidRPr="00313F3E" w:rsidRDefault="00313F3E" w:rsidP="00313F3E">
      <w:pPr>
        <w:rPr>
          <w:sz w:val="28"/>
          <w:szCs w:val="28"/>
        </w:rPr>
      </w:pPr>
      <w:r w:rsidRPr="00313F3E">
        <w:rPr>
          <w:sz w:val="28"/>
          <w:szCs w:val="28"/>
        </w:rPr>
        <w:t>As a parent, I want to be able to find recipes that are kid-friendly and easy to prepare, so that I can involve my children in the cooking process and make mealtime a fun and educational experience.</w:t>
      </w:r>
    </w:p>
    <w:p w14:paraId="67ED2BED" w14:textId="77777777" w:rsidR="00313F3E" w:rsidRPr="00313F3E" w:rsidRDefault="00313F3E" w:rsidP="00313F3E">
      <w:pPr>
        <w:rPr>
          <w:sz w:val="28"/>
          <w:szCs w:val="28"/>
        </w:rPr>
      </w:pPr>
    </w:p>
    <w:p w14:paraId="10BB23FA" w14:textId="77777777" w:rsidR="00313F3E" w:rsidRPr="00313F3E" w:rsidRDefault="00313F3E" w:rsidP="00313F3E">
      <w:pPr>
        <w:rPr>
          <w:sz w:val="28"/>
          <w:szCs w:val="28"/>
        </w:rPr>
      </w:pPr>
      <w:r w:rsidRPr="00313F3E">
        <w:rPr>
          <w:sz w:val="28"/>
          <w:szCs w:val="28"/>
        </w:rPr>
        <w:t>As a food blogger, I want to be able to access a wide variety of recipes and ingredients, so that I can create unique and interesting content for my blog and social media channels.</w:t>
      </w:r>
    </w:p>
    <w:p w14:paraId="765FF17A" w14:textId="77777777" w:rsidR="00313F3E" w:rsidRPr="00313F3E" w:rsidRDefault="00313F3E" w:rsidP="00313F3E">
      <w:pPr>
        <w:rPr>
          <w:sz w:val="28"/>
          <w:szCs w:val="28"/>
        </w:rPr>
      </w:pPr>
    </w:p>
    <w:p w14:paraId="59BFD658" w14:textId="77777777" w:rsidR="00313F3E" w:rsidRPr="00313F3E" w:rsidRDefault="00313F3E" w:rsidP="00313F3E">
      <w:pPr>
        <w:rPr>
          <w:sz w:val="28"/>
          <w:szCs w:val="28"/>
        </w:rPr>
      </w:pPr>
      <w:r w:rsidRPr="00313F3E">
        <w:rPr>
          <w:sz w:val="28"/>
          <w:szCs w:val="28"/>
        </w:rPr>
        <w:t>As a meal planner, I want to be able to save recipes for later and create shopping lists based on the ingredients I need, so that I can streamline my meal planning process and save time and money.</w:t>
      </w:r>
    </w:p>
    <w:p w14:paraId="2F8EE615" w14:textId="77777777" w:rsidR="00313F3E" w:rsidRPr="00313F3E" w:rsidRDefault="00313F3E" w:rsidP="00313F3E">
      <w:pPr>
        <w:rPr>
          <w:sz w:val="28"/>
          <w:szCs w:val="28"/>
        </w:rPr>
      </w:pPr>
    </w:p>
    <w:p w14:paraId="181D6DA0" w14:textId="77777777" w:rsidR="00313F3E" w:rsidRPr="00313F3E" w:rsidRDefault="00313F3E" w:rsidP="00313F3E">
      <w:pPr>
        <w:rPr>
          <w:sz w:val="28"/>
          <w:szCs w:val="28"/>
        </w:rPr>
      </w:pPr>
      <w:r w:rsidRPr="00313F3E">
        <w:rPr>
          <w:sz w:val="28"/>
          <w:szCs w:val="28"/>
        </w:rPr>
        <w:t>As a traveler, I want to be able to find recipes from different parts of the world, so that I can experience new cuisines and cultures even when I'm not able to travel.</w:t>
      </w:r>
    </w:p>
    <w:p w14:paraId="3C035D3B" w14:textId="77777777" w:rsidR="00313F3E" w:rsidRPr="00313F3E" w:rsidRDefault="00313F3E" w:rsidP="00313F3E">
      <w:pPr>
        <w:rPr>
          <w:sz w:val="28"/>
          <w:szCs w:val="28"/>
        </w:rPr>
      </w:pPr>
    </w:p>
    <w:p w14:paraId="681C6C8F" w14:textId="77777777" w:rsidR="00313F3E" w:rsidRPr="00313F3E" w:rsidRDefault="00313F3E" w:rsidP="00313F3E">
      <w:pPr>
        <w:rPr>
          <w:sz w:val="28"/>
          <w:szCs w:val="28"/>
        </w:rPr>
      </w:pPr>
      <w:r w:rsidRPr="00313F3E">
        <w:rPr>
          <w:sz w:val="28"/>
          <w:szCs w:val="28"/>
        </w:rPr>
        <w:t>As a member of a cooking club, I want to be able to share and discuss recipes with other members, so that we can learn from each other and build a community around cooking.</w:t>
      </w:r>
    </w:p>
    <w:p w14:paraId="6B102DE5" w14:textId="6478B85F" w:rsidR="000542AD" w:rsidRDefault="00313F3E" w:rsidP="00313F3E">
      <w:pPr>
        <w:rPr>
          <w:sz w:val="28"/>
          <w:szCs w:val="28"/>
        </w:rPr>
      </w:pPr>
      <w:r w:rsidRPr="00313F3E">
        <w:rPr>
          <w:sz w:val="28"/>
          <w:szCs w:val="28"/>
        </w:rPr>
        <w:lastRenderedPageBreak/>
        <w:t>As a college student with limited cooking experience, I want to discover recipes that are simple and beginner-friendly, so that I can learn how to cook for myself and save money on takeout.</w:t>
      </w:r>
    </w:p>
    <w:p w14:paraId="42CB2495" w14:textId="54B4F14A" w:rsidR="00637933" w:rsidRPr="000542AD" w:rsidRDefault="000542AD" w:rsidP="00293B25">
      <w:pPr>
        <w:rPr>
          <w:sz w:val="28"/>
          <w:szCs w:val="28"/>
        </w:rPr>
      </w:pPr>
      <w:r>
        <w:rPr>
          <w:sz w:val="28"/>
          <w:szCs w:val="28"/>
        </w:rPr>
        <w:br w:type="page"/>
      </w:r>
    </w:p>
    <w:p w14:paraId="49FEBBEE" w14:textId="35251F37" w:rsidR="00313F3E" w:rsidRDefault="00313F3E" w:rsidP="00637933">
      <w:pPr>
        <w:jc w:val="center"/>
        <w:rPr>
          <w:sz w:val="28"/>
          <w:szCs w:val="28"/>
          <w:u w:val="single"/>
        </w:rPr>
      </w:pPr>
      <w:bookmarkStart w:id="3" w:name="_Hlk134435446"/>
      <w:r>
        <w:rPr>
          <w:sz w:val="28"/>
          <w:szCs w:val="28"/>
          <w:u w:val="single"/>
        </w:rPr>
        <w:lastRenderedPageBreak/>
        <w:t>Context Diagram and Diagram Zero</w:t>
      </w:r>
      <w:bookmarkEnd w:id="3"/>
      <w:r w:rsidR="00293B25">
        <w:rPr>
          <w:noProof/>
          <w:sz w:val="28"/>
          <w:szCs w:val="28"/>
          <w:u w:val="single"/>
        </w:rPr>
        <w:drawing>
          <wp:inline distT="0" distB="0" distL="0" distR="0" wp14:anchorId="6C2B4756" wp14:editId="75B609FC">
            <wp:extent cx="5943600" cy="5215890"/>
            <wp:effectExtent l="0" t="0" r="0" b="3810"/>
            <wp:docPr id="1358102158"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02158" name="Picture 21"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5215890"/>
                    </a:xfrm>
                    <a:prstGeom prst="rect">
                      <a:avLst/>
                    </a:prstGeom>
                  </pic:spPr>
                </pic:pic>
              </a:graphicData>
            </a:graphic>
          </wp:inline>
        </w:drawing>
      </w:r>
    </w:p>
    <w:p w14:paraId="09220D56" w14:textId="1A4A6E69" w:rsidR="00293B25" w:rsidRDefault="00293B25" w:rsidP="00637933">
      <w:pPr>
        <w:jc w:val="center"/>
        <w:rPr>
          <w:sz w:val="28"/>
          <w:szCs w:val="28"/>
        </w:rPr>
      </w:pPr>
      <w:r>
        <w:rPr>
          <w:sz w:val="28"/>
          <w:szCs w:val="28"/>
        </w:rPr>
        <w:t>Diagram Zero</w:t>
      </w:r>
    </w:p>
    <w:p w14:paraId="58E0DC2E" w14:textId="51C7AF05" w:rsidR="000542AD" w:rsidRDefault="00293B25" w:rsidP="00637933">
      <w:pPr>
        <w:jc w:val="center"/>
        <w:rPr>
          <w:sz w:val="28"/>
          <w:szCs w:val="28"/>
        </w:rPr>
      </w:pPr>
      <w:r>
        <w:rPr>
          <w:noProof/>
          <w:sz w:val="28"/>
          <w:szCs w:val="28"/>
        </w:rPr>
        <w:drawing>
          <wp:inline distT="0" distB="0" distL="0" distR="0" wp14:anchorId="640F0669" wp14:editId="1BB40E62">
            <wp:extent cx="5943600" cy="1096010"/>
            <wp:effectExtent l="0" t="0" r="0" b="8890"/>
            <wp:docPr id="158387417"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7417" name="Picture 22"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inline>
        </w:drawing>
      </w:r>
    </w:p>
    <w:p w14:paraId="52FD12D1" w14:textId="51FC3CCA" w:rsidR="00293B25" w:rsidRDefault="000542AD" w:rsidP="000542AD">
      <w:pPr>
        <w:rPr>
          <w:sz w:val="28"/>
          <w:szCs w:val="28"/>
        </w:rPr>
      </w:pPr>
      <w:r>
        <w:rPr>
          <w:sz w:val="28"/>
          <w:szCs w:val="28"/>
        </w:rPr>
        <w:br w:type="page"/>
      </w:r>
    </w:p>
    <w:p w14:paraId="1F7916F2" w14:textId="6B571966" w:rsidR="00293B25" w:rsidRDefault="00293B25" w:rsidP="00637933">
      <w:pPr>
        <w:jc w:val="center"/>
        <w:rPr>
          <w:sz w:val="28"/>
          <w:szCs w:val="28"/>
          <w:u w:val="single"/>
        </w:rPr>
      </w:pPr>
      <w:r>
        <w:rPr>
          <w:sz w:val="28"/>
          <w:szCs w:val="28"/>
          <w:u w:val="single"/>
        </w:rPr>
        <w:lastRenderedPageBreak/>
        <w:t>Future Plan</w:t>
      </w:r>
    </w:p>
    <w:p w14:paraId="6B0127D7" w14:textId="77777777" w:rsidR="000542AD" w:rsidRPr="00293B25" w:rsidRDefault="000542AD" w:rsidP="00637933">
      <w:pPr>
        <w:jc w:val="center"/>
        <w:rPr>
          <w:sz w:val="28"/>
          <w:szCs w:val="28"/>
          <w:u w:val="single"/>
        </w:rPr>
      </w:pPr>
    </w:p>
    <w:p w14:paraId="66D0D12E" w14:textId="77777777" w:rsidR="000542AD" w:rsidRPr="000542AD" w:rsidRDefault="000542AD" w:rsidP="000542AD">
      <w:pPr>
        <w:jc w:val="center"/>
        <w:rPr>
          <w:sz w:val="28"/>
          <w:szCs w:val="28"/>
        </w:rPr>
      </w:pPr>
      <w:r w:rsidRPr="000542AD">
        <w:rPr>
          <w:sz w:val="28"/>
          <w:szCs w:val="28"/>
        </w:rPr>
        <w:t xml:space="preserve">- Rating Feature: A feature where users are able to rate recipes and review based on their personal experience with the recipe in question. </w:t>
      </w:r>
    </w:p>
    <w:p w14:paraId="73F5BAD5" w14:textId="77777777" w:rsidR="000542AD" w:rsidRPr="000542AD" w:rsidRDefault="000542AD" w:rsidP="000542AD">
      <w:pPr>
        <w:jc w:val="center"/>
        <w:rPr>
          <w:sz w:val="28"/>
          <w:szCs w:val="28"/>
        </w:rPr>
      </w:pPr>
    </w:p>
    <w:p w14:paraId="350D7783" w14:textId="77777777" w:rsidR="000542AD" w:rsidRPr="000542AD" w:rsidRDefault="000542AD" w:rsidP="000542AD">
      <w:pPr>
        <w:jc w:val="center"/>
        <w:rPr>
          <w:sz w:val="28"/>
          <w:szCs w:val="28"/>
        </w:rPr>
      </w:pPr>
      <w:r w:rsidRPr="000542AD">
        <w:rPr>
          <w:sz w:val="28"/>
          <w:szCs w:val="28"/>
        </w:rPr>
        <w:t>- Saving Feature: Feature where users are able to save recipes to their personal lists so that may come back to it in the case that they might need to look at the steps again.</w:t>
      </w:r>
    </w:p>
    <w:p w14:paraId="60AEB96D" w14:textId="77777777" w:rsidR="000542AD" w:rsidRPr="000542AD" w:rsidRDefault="000542AD" w:rsidP="000542AD">
      <w:pPr>
        <w:jc w:val="center"/>
        <w:rPr>
          <w:sz w:val="28"/>
          <w:szCs w:val="28"/>
        </w:rPr>
      </w:pPr>
      <w:r w:rsidRPr="000542AD">
        <w:rPr>
          <w:sz w:val="28"/>
          <w:szCs w:val="28"/>
        </w:rPr>
        <w:t xml:space="preserve">     -List sorting: Users can name their lists and make multiple of them so that it may be easier for them to find. (i.e "Breakfast Recipes", "Lunch Recipes", or "Dinner Recipes".)</w:t>
      </w:r>
    </w:p>
    <w:p w14:paraId="2A0C6676" w14:textId="77777777" w:rsidR="000542AD" w:rsidRPr="000542AD" w:rsidRDefault="000542AD" w:rsidP="000542AD">
      <w:pPr>
        <w:jc w:val="center"/>
        <w:rPr>
          <w:sz w:val="28"/>
          <w:szCs w:val="28"/>
        </w:rPr>
      </w:pPr>
    </w:p>
    <w:p w14:paraId="38C38ADE" w14:textId="77777777" w:rsidR="000542AD" w:rsidRPr="000542AD" w:rsidRDefault="000542AD" w:rsidP="000542AD">
      <w:pPr>
        <w:jc w:val="center"/>
        <w:rPr>
          <w:sz w:val="28"/>
          <w:szCs w:val="28"/>
        </w:rPr>
      </w:pPr>
      <w:r w:rsidRPr="000542AD">
        <w:rPr>
          <w:sz w:val="28"/>
          <w:szCs w:val="28"/>
        </w:rPr>
        <w:t>- Ingredient Substitutions Feature :</w:t>
      </w:r>
    </w:p>
    <w:p w14:paraId="40B343DC" w14:textId="77777777" w:rsidR="000542AD" w:rsidRPr="000542AD" w:rsidRDefault="000542AD" w:rsidP="000542AD">
      <w:pPr>
        <w:jc w:val="center"/>
        <w:rPr>
          <w:sz w:val="28"/>
          <w:szCs w:val="28"/>
        </w:rPr>
      </w:pPr>
      <w:r w:rsidRPr="000542AD">
        <w:rPr>
          <w:sz w:val="28"/>
          <w:szCs w:val="28"/>
        </w:rPr>
        <w:t xml:space="preserve">    Users can access a list of possible substitutes for certain ingredients that may make any dietary restrictions easier to find meals with</w:t>
      </w:r>
    </w:p>
    <w:p w14:paraId="383F2743" w14:textId="77777777" w:rsidR="000542AD" w:rsidRPr="000542AD" w:rsidRDefault="000542AD" w:rsidP="000542AD">
      <w:pPr>
        <w:jc w:val="center"/>
        <w:rPr>
          <w:sz w:val="28"/>
          <w:szCs w:val="28"/>
        </w:rPr>
      </w:pPr>
    </w:p>
    <w:p w14:paraId="69D21519" w14:textId="77777777" w:rsidR="000542AD" w:rsidRPr="000542AD" w:rsidRDefault="000542AD" w:rsidP="000542AD">
      <w:pPr>
        <w:jc w:val="center"/>
        <w:rPr>
          <w:sz w:val="28"/>
          <w:szCs w:val="28"/>
        </w:rPr>
      </w:pPr>
      <w:r w:rsidRPr="000542AD">
        <w:rPr>
          <w:sz w:val="28"/>
          <w:szCs w:val="28"/>
        </w:rPr>
        <w:t>- Category Feature :</w:t>
      </w:r>
    </w:p>
    <w:p w14:paraId="3B803F2B" w14:textId="77777777" w:rsidR="000542AD" w:rsidRPr="000542AD" w:rsidRDefault="000542AD" w:rsidP="000542AD">
      <w:pPr>
        <w:jc w:val="center"/>
        <w:rPr>
          <w:sz w:val="28"/>
          <w:szCs w:val="28"/>
        </w:rPr>
      </w:pPr>
      <w:r w:rsidRPr="000542AD">
        <w:rPr>
          <w:sz w:val="28"/>
          <w:szCs w:val="28"/>
        </w:rPr>
        <w:t xml:space="preserve">    Multiple categories are added onto the search query. These categories would include things like what type of cuisine it is, when it is usually eaten (Like breakfast), if it is recommended for children, the level of complexity, cost, etc etc. </w:t>
      </w:r>
    </w:p>
    <w:p w14:paraId="42041B5B" w14:textId="77777777" w:rsidR="000542AD" w:rsidRPr="000542AD" w:rsidRDefault="000542AD" w:rsidP="000542AD">
      <w:pPr>
        <w:jc w:val="center"/>
        <w:rPr>
          <w:sz w:val="28"/>
          <w:szCs w:val="28"/>
        </w:rPr>
      </w:pPr>
    </w:p>
    <w:p w14:paraId="329A3785" w14:textId="77777777" w:rsidR="000542AD" w:rsidRPr="000542AD" w:rsidRDefault="000542AD" w:rsidP="000542AD">
      <w:pPr>
        <w:jc w:val="center"/>
        <w:rPr>
          <w:sz w:val="28"/>
          <w:szCs w:val="28"/>
        </w:rPr>
      </w:pPr>
      <w:r w:rsidRPr="000542AD">
        <w:rPr>
          <w:sz w:val="28"/>
          <w:szCs w:val="28"/>
        </w:rPr>
        <w:t>- Community Blog Feature:</w:t>
      </w:r>
    </w:p>
    <w:p w14:paraId="6150AB67" w14:textId="77777777" w:rsidR="000542AD" w:rsidRPr="000542AD" w:rsidRDefault="000542AD" w:rsidP="000542AD">
      <w:pPr>
        <w:jc w:val="center"/>
        <w:rPr>
          <w:sz w:val="28"/>
          <w:szCs w:val="28"/>
        </w:rPr>
      </w:pPr>
      <w:r w:rsidRPr="000542AD">
        <w:rPr>
          <w:sz w:val="28"/>
          <w:szCs w:val="28"/>
        </w:rPr>
        <w:t xml:space="preserve">    Feature where users are able to communicate and talk to each other regarding recipes and what not. This feature could be used to ask for suggestions from other users in case they want a human opinion.</w:t>
      </w:r>
    </w:p>
    <w:p w14:paraId="6ECC7032" w14:textId="77777777" w:rsidR="000542AD" w:rsidRPr="000542AD" w:rsidRDefault="000542AD" w:rsidP="000542AD">
      <w:pPr>
        <w:jc w:val="center"/>
        <w:rPr>
          <w:sz w:val="28"/>
          <w:szCs w:val="28"/>
        </w:rPr>
      </w:pPr>
    </w:p>
    <w:p w14:paraId="33F92FF1" w14:textId="77777777" w:rsidR="000542AD" w:rsidRPr="000542AD" w:rsidRDefault="000542AD" w:rsidP="000542AD">
      <w:pPr>
        <w:jc w:val="center"/>
        <w:rPr>
          <w:sz w:val="28"/>
          <w:szCs w:val="28"/>
        </w:rPr>
      </w:pPr>
      <w:r w:rsidRPr="000542AD">
        <w:rPr>
          <w:sz w:val="28"/>
          <w:szCs w:val="28"/>
        </w:rPr>
        <w:t>- Recommended Recipe Feature:</w:t>
      </w:r>
    </w:p>
    <w:p w14:paraId="45643490" w14:textId="02E2EDCC" w:rsidR="000542AD" w:rsidRDefault="000542AD" w:rsidP="000542AD">
      <w:pPr>
        <w:jc w:val="center"/>
        <w:rPr>
          <w:sz w:val="28"/>
          <w:szCs w:val="28"/>
        </w:rPr>
      </w:pPr>
      <w:r w:rsidRPr="000542AD">
        <w:rPr>
          <w:sz w:val="28"/>
          <w:szCs w:val="28"/>
        </w:rPr>
        <w:t xml:space="preserve">    This feature would either be AI generated based on the recipes that the user normally saves. It would take all of the categories that is in their saves and uses the most commonly found ones to create some suggestions for the user in the case they may not want to go through the trouble of asking the community blog.</w:t>
      </w:r>
    </w:p>
    <w:p w14:paraId="5131321E" w14:textId="15394AEE" w:rsidR="000542AD" w:rsidRPr="00293B25" w:rsidRDefault="000542AD" w:rsidP="000542AD">
      <w:pPr>
        <w:rPr>
          <w:sz w:val="28"/>
          <w:szCs w:val="28"/>
        </w:rPr>
      </w:pPr>
      <w:r>
        <w:rPr>
          <w:sz w:val="28"/>
          <w:szCs w:val="28"/>
        </w:rPr>
        <w:br w:type="page"/>
      </w:r>
    </w:p>
    <w:p w14:paraId="266C7A4D" w14:textId="77777777" w:rsidR="00293B25" w:rsidRPr="00637933" w:rsidRDefault="00293B25" w:rsidP="00293B25">
      <w:pPr>
        <w:jc w:val="center"/>
        <w:rPr>
          <w:sz w:val="28"/>
          <w:szCs w:val="28"/>
          <w:u w:val="single"/>
        </w:rPr>
      </w:pPr>
      <w:r>
        <w:rPr>
          <w:sz w:val="28"/>
          <w:szCs w:val="28"/>
          <w:u w:val="single"/>
        </w:rPr>
        <w:lastRenderedPageBreak/>
        <w:t>Source Code</w:t>
      </w:r>
    </w:p>
    <w:p w14:paraId="3B284F64" w14:textId="2DE8EEB9" w:rsidR="00313F3E" w:rsidRDefault="00313F3E" w:rsidP="00637933">
      <w:pPr>
        <w:jc w:val="center"/>
        <w:rPr>
          <w:sz w:val="28"/>
          <w:szCs w:val="28"/>
        </w:rPr>
      </w:pPr>
    </w:p>
    <w:p w14:paraId="6F3DC25F" w14:textId="77777777" w:rsidR="00863E44" w:rsidRDefault="00863E44" w:rsidP="00637933">
      <w:pPr>
        <w:jc w:val="center"/>
        <w:rPr>
          <w:sz w:val="28"/>
          <w:szCs w:val="28"/>
        </w:rPr>
      </w:pPr>
    </w:p>
    <w:p w14:paraId="2AEBF067" w14:textId="0CD2B9CA" w:rsidR="00863E44" w:rsidRDefault="00863E44" w:rsidP="00637933">
      <w:pPr>
        <w:jc w:val="center"/>
        <w:rPr>
          <w:sz w:val="28"/>
          <w:szCs w:val="28"/>
        </w:rPr>
      </w:pPr>
      <w:r>
        <w:rPr>
          <w:sz w:val="28"/>
          <w:szCs w:val="28"/>
        </w:rPr>
        <w:t>TastyTableForm.cs</w:t>
      </w:r>
    </w:p>
    <w:p w14:paraId="22E32FF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0B4390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1CFC85A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1EA035C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033BFE0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2F8D35D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57581CE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A5A29F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2009C38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319DD14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0E71769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WinUI</w:t>
      </w:r>
    </w:p>
    <w:p w14:paraId="31DF5FB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168AA2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TastyTableForm</w:t>
      </w:r>
      <w:r>
        <w:rPr>
          <w:rFonts w:ascii="Cascadia Mono" w:hAnsi="Cascadia Mono" w:cs="Cascadia Mono"/>
          <w:color w:val="000000"/>
          <w:sz w:val="19"/>
          <w:szCs w:val="19"/>
        </w:rPr>
        <w:t xml:space="preserve"> : Form</w:t>
      </w:r>
    </w:p>
    <w:p w14:paraId="07557C5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5907A2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TastyTableForm</w:t>
      </w:r>
      <w:r>
        <w:rPr>
          <w:rFonts w:ascii="Cascadia Mono" w:hAnsi="Cascadia Mono" w:cs="Cascadia Mono"/>
          <w:color w:val="000000"/>
          <w:sz w:val="19"/>
          <w:szCs w:val="19"/>
        </w:rPr>
        <w:t>()</w:t>
      </w:r>
    </w:p>
    <w:p w14:paraId="42AA6AB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ECC5B1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InitializeComponent();</w:t>
      </w:r>
    </w:p>
    <w:p w14:paraId="20CEC00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36A94AA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7A26D9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4D523FA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TastyTableForm_Load(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760935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F00D70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Hide All User Controls except the home page</w:t>
      </w:r>
    </w:p>
    <w:p w14:paraId="5E47103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TODO Maybe make this the login page, either that or have an overlay login</w:t>
      </w:r>
    </w:p>
    <w:p w14:paraId="67472AE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Background color is 255, 230, 204</w:t>
      </w:r>
    </w:p>
    <w:p w14:paraId="3046074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recipeBookUCF.Hide();</w:t>
      </w:r>
    </w:p>
    <w:p w14:paraId="0993334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addRecipeUCF.Hide();</w:t>
      </w:r>
    </w:p>
    <w:p w14:paraId="6F23BD0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aboutUCF.Hide();</w:t>
      </w:r>
    </w:p>
    <w:p w14:paraId="4917AE4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searchUCF.Hide();</w:t>
      </w:r>
    </w:p>
    <w:p w14:paraId="2C84BF1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 = LogInForm.ReturnUser();</w:t>
      </w:r>
    </w:p>
    <w:p w14:paraId="7BA2C5A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label1.Text = </w:t>
      </w:r>
      <w:r>
        <w:rPr>
          <w:rFonts w:ascii="Cascadia Mono" w:hAnsi="Cascadia Mono" w:cs="Cascadia Mono"/>
          <w:color w:val="A31515"/>
          <w:sz w:val="19"/>
          <w:szCs w:val="19"/>
        </w:rPr>
        <w:t>"Welcome, "</w:t>
      </w:r>
      <w:r>
        <w:rPr>
          <w:rFonts w:ascii="Cascadia Mono" w:hAnsi="Cascadia Mono" w:cs="Cascadia Mono"/>
          <w:color w:val="000000"/>
          <w:sz w:val="19"/>
          <w:szCs w:val="19"/>
        </w:rPr>
        <w:t xml:space="preserve"> + user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E8515F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2A7B80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374B0F6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HomeButton_Click(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59B954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CB98B1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Hide All User Controls except the home page</w:t>
      </w:r>
    </w:p>
    <w:p w14:paraId="051AFA0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recipeBookUCF.Hide();</w:t>
      </w:r>
    </w:p>
    <w:p w14:paraId="76F7C41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addRecipeUCF.Hide();</w:t>
      </w:r>
    </w:p>
    <w:p w14:paraId="1A2AEB3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aboutUCF.Hide();</w:t>
      </w:r>
    </w:p>
    <w:p w14:paraId="7B8D973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searchUCF.Hide();</w:t>
      </w:r>
    </w:p>
    <w:p w14:paraId="01EFA9E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Bring Home page back to front</w:t>
      </w:r>
    </w:p>
    <w:p w14:paraId="6254982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homeUCF.Show();</w:t>
      </w:r>
    </w:p>
    <w:p w14:paraId="625E806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homeUCF.BringToFront();</w:t>
      </w:r>
    </w:p>
    <w:p w14:paraId="5E7053D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64D654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3234210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RecipeBookButton_Click(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4E3CC2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21BE05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Hide All User Controls except the Recipe Book page</w:t>
      </w:r>
    </w:p>
    <w:p w14:paraId="027B34B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homeUCF.Hide();</w:t>
      </w:r>
    </w:p>
    <w:p w14:paraId="4BA21DA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addRecipeUCF.Hide();</w:t>
      </w:r>
    </w:p>
    <w:p w14:paraId="2558AA5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aboutUCF.Hide();</w:t>
      </w:r>
    </w:p>
    <w:p w14:paraId="558AB40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searchUCF.Hide();</w:t>
      </w:r>
    </w:p>
    <w:p w14:paraId="452938C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Bring Recipe Book page back to front</w:t>
      </w:r>
    </w:p>
    <w:p w14:paraId="5973E1A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recipeBookUCF.Show();</w:t>
      </w:r>
    </w:p>
    <w:p w14:paraId="4DA5198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recipeBookUCF.BringToFront();</w:t>
      </w:r>
    </w:p>
    <w:p w14:paraId="51D09FD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B91C2F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31F25EB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AddRecipeButton_Click(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A28878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FE3C88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Hide All User Controls except the Add Recipe page</w:t>
      </w:r>
    </w:p>
    <w:p w14:paraId="2090499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homeUCF.Hide();</w:t>
      </w:r>
    </w:p>
    <w:p w14:paraId="5A6322C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recipeBookUCF.Hide();</w:t>
      </w:r>
    </w:p>
    <w:p w14:paraId="283B1E9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aboutUCF.Hide();</w:t>
      </w:r>
    </w:p>
    <w:p w14:paraId="7F1153F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searchUCF.Hide();</w:t>
      </w:r>
    </w:p>
    <w:p w14:paraId="56CEB45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Bring Add Recipe page back to front</w:t>
      </w:r>
    </w:p>
    <w:p w14:paraId="52E8913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addRecipeUCF.Show();</w:t>
      </w:r>
    </w:p>
    <w:p w14:paraId="3F17EC9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addRecipeUCF.BringToFront();</w:t>
      </w:r>
    </w:p>
    <w:p w14:paraId="13DCD94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A88C3B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0BC87F6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AboutButton_Click(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5CB351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FC02AB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Hide All User Controls except the About page</w:t>
      </w:r>
    </w:p>
    <w:p w14:paraId="0A3472C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homeUCF.Hide();</w:t>
      </w:r>
    </w:p>
    <w:p w14:paraId="1923CEC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recipeBookUCF.Hide();</w:t>
      </w:r>
    </w:p>
    <w:p w14:paraId="0DC1632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addRecipeUCF.Hide();</w:t>
      </w:r>
    </w:p>
    <w:p w14:paraId="4F053FA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searchUCF.Hide();</w:t>
      </w:r>
    </w:p>
    <w:p w14:paraId="1767F93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Bring About page back to front</w:t>
      </w:r>
    </w:p>
    <w:p w14:paraId="0AD1272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aboutUCF.Show();</w:t>
      </w:r>
    </w:p>
    <w:p w14:paraId="14D89B8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aboutUCF.BringToFront();</w:t>
      </w:r>
    </w:p>
    <w:p w14:paraId="54D43E8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D6F6D6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66C4D04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SearchButton_Click(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776EEC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8B286C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Hide All User Controls except the Search page</w:t>
      </w:r>
    </w:p>
    <w:p w14:paraId="13EA701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homeUCF.Hide();</w:t>
      </w:r>
    </w:p>
    <w:p w14:paraId="23DBFC3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recipeBookUCF.Hide();</w:t>
      </w:r>
    </w:p>
    <w:p w14:paraId="496801E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addRecipeUCF.Hide();</w:t>
      </w:r>
    </w:p>
    <w:p w14:paraId="361EDE8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aboutUCF.Hide();</w:t>
      </w:r>
    </w:p>
    <w:p w14:paraId="594BBD6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Bring Search page back to front</w:t>
      </w:r>
    </w:p>
    <w:p w14:paraId="49AEFD6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searchUCF.Show();</w:t>
      </w:r>
    </w:p>
    <w:p w14:paraId="593B329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searchUCF.BringToFront();</w:t>
      </w:r>
    </w:p>
    <w:p w14:paraId="4F1118E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DF569C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2AE6D30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registerButton_Click(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43B6D9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6E7375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new</w:t>
      </w:r>
      <w:r>
        <w:rPr>
          <w:rFonts w:ascii="Cascadia Mono" w:hAnsi="Cascadia Mono" w:cs="Cascadia Mono"/>
          <w:color w:val="000000"/>
          <w:sz w:val="19"/>
          <w:szCs w:val="19"/>
        </w:rPr>
        <w:t xml:space="preserve"> RegistrationForm().Show();</w:t>
      </w:r>
    </w:p>
    <w:p w14:paraId="0F4281D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57BACF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loginButton_Click(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4A61D8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3C7693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LogInForm login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LogInForm();</w:t>
      </w:r>
    </w:p>
    <w:p w14:paraId="341BF3B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login.Show();</w:t>
      </w:r>
    </w:p>
    <w:p w14:paraId="2F60942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721A27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ExitButton_Click(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062B5C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t>{</w:t>
      </w:r>
    </w:p>
    <w:p w14:paraId="75E55C0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.Close();</w:t>
      </w:r>
    </w:p>
    <w:p w14:paraId="7B0766B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5FD022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648738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A384F70" w14:textId="77777777" w:rsidR="00863E44" w:rsidRDefault="00863E44" w:rsidP="00637933">
      <w:pPr>
        <w:jc w:val="center"/>
        <w:rPr>
          <w:sz w:val="28"/>
          <w:szCs w:val="28"/>
        </w:rPr>
      </w:pPr>
    </w:p>
    <w:p w14:paraId="05296808" w14:textId="113DB70D" w:rsidR="00863E44" w:rsidRDefault="00863E44" w:rsidP="00637933">
      <w:pPr>
        <w:jc w:val="center"/>
        <w:rPr>
          <w:sz w:val="28"/>
          <w:szCs w:val="28"/>
        </w:rPr>
      </w:pPr>
      <w:r>
        <w:rPr>
          <w:sz w:val="28"/>
          <w:szCs w:val="28"/>
        </w:rPr>
        <w:t>RegistrationForm.cs</w:t>
      </w:r>
    </w:p>
    <w:p w14:paraId="45DF71B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819BD2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7E7AC5A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46FC955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62FB15E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5585430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7469F94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08DE5E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7EBA7EC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539D7AC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TastyTableClassLibrary;</w:t>
      </w:r>
    </w:p>
    <w:p w14:paraId="5B7C9F1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56EF9A3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WinUI</w:t>
      </w:r>
    </w:p>
    <w:p w14:paraId="40FCACB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87AB5C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RegistrationForm</w:t>
      </w:r>
      <w:r>
        <w:rPr>
          <w:rFonts w:ascii="Cascadia Mono" w:hAnsi="Cascadia Mono" w:cs="Cascadia Mono"/>
          <w:color w:val="000000"/>
          <w:sz w:val="19"/>
          <w:szCs w:val="19"/>
        </w:rPr>
        <w:t xml:space="preserve"> : Form</w:t>
      </w:r>
    </w:p>
    <w:p w14:paraId="569D8B0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EC958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RegistrationForm</w:t>
      </w:r>
      <w:r>
        <w:rPr>
          <w:rFonts w:ascii="Cascadia Mono" w:hAnsi="Cascadia Mono" w:cs="Cascadia Mono"/>
          <w:color w:val="000000"/>
          <w:sz w:val="19"/>
          <w:szCs w:val="19"/>
        </w:rPr>
        <w:t>()</w:t>
      </w:r>
    </w:p>
    <w:p w14:paraId="3330C55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0F731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78BF4D6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09B25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350BEE4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registerButton_Click(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5BFF90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C0301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((userNametxt.Text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(firstNametxt.Text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(lastNametxt.Text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(passwordtxt.Text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(confirmpasstxt.Text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7802D4C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1FAA978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834AB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"One or more of the fields are not filled in."</w:t>
      </w:r>
      <w:r>
        <w:rPr>
          <w:rFonts w:ascii="Cascadia Mono" w:hAnsi="Cascadia Mono" w:cs="Cascadia Mono"/>
          <w:color w:val="000000"/>
          <w:sz w:val="19"/>
          <w:szCs w:val="19"/>
        </w:rPr>
        <w:t>);</w:t>
      </w:r>
    </w:p>
    <w:p w14:paraId="3DD71FC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EC187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7C72BBD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9DB6B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check if passwords match </w:t>
      </w:r>
    </w:p>
    <w:p w14:paraId="3577A77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passwords match create account</w:t>
      </w:r>
    </w:p>
    <w:p w14:paraId="4A5FFB9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passwords do not match then show message box</w:t>
      </w:r>
    </w:p>
    <w:p w14:paraId="5F43794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(passwordtxt.Text == confirmpasstxt.Text)</w:t>
      </w:r>
    </w:p>
    <w:p w14:paraId="3A90F6E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5BFE4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w:t>
      </w:r>
    </w:p>
    <w:p w14:paraId="7236391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user.Username = userNametxt.Text;</w:t>
      </w:r>
    </w:p>
    <w:p w14:paraId="2538FEA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user.FName = firstNametxt.Text;</w:t>
      </w:r>
    </w:p>
    <w:p w14:paraId="168DF15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user.LName = lastNametxt.Text;</w:t>
      </w:r>
    </w:p>
    <w:p w14:paraId="5E6F36B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user.Salt = User.CreateSalt(10);</w:t>
      </w:r>
    </w:p>
    <w:p w14:paraId="6B93149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user.HashPass = User.EncryptPassword(passwordtxt.Text, user.Salt);</w:t>
      </w:r>
    </w:p>
    <w:p w14:paraId="04891C2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1B0ABCF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SqliteDataAccess.SaveUser(user);</w:t>
      </w:r>
    </w:p>
    <w:p w14:paraId="0601438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7988510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"You have successfully made an account!"</w:t>
      </w:r>
      <w:r>
        <w:rPr>
          <w:rFonts w:ascii="Cascadia Mono" w:hAnsi="Cascadia Mono" w:cs="Cascadia Mono"/>
          <w:color w:val="000000"/>
          <w:sz w:val="19"/>
          <w:szCs w:val="19"/>
        </w:rPr>
        <w:t>);</w:t>
      </w:r>
    </w:p>
    <w:p w14:paraId="7D9A7D1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.Close();</w:t>
      </w:r>
    </w:p>
    <w:p w14:paraId="2ABD067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0ADBE8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47201F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C2A69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"Your passwords do not match."</w:t>
      </w:r>
      <w:r>
        <w:rPr>
          <w:rFonts w:ascii="Cascadia Mono" w:hAnsi="Cascadia Mono" w:cs="Cascadia Mono"/>
          <w:color w:val="000000"/>
          <w:sz w:val="19"/>
          <w:szCs w:val="19"/>
        </w:rPr>
        <w:t>);</w:t>
      </w:r>
    </w:p>
    <w:p w14:paraId="6A7ECA3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20C9D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EC34D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B3FFF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4970454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exitLabel_Click(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31DBF3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3E147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.Close();</w:t>
      </w:r>
    </w:p>
    <w:p w14:paraId="03A532D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9D233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9C9DB3" w14:textId="6AC9B38E" w:rsidR="00863E44" w:rsidRDefault="00863E44" w:rsidP="00863E44">
      <w:pPr>
        <w:jc w:val="center"/>
        <w:rPr>
          <w:rFonts w:ascii="Cascadia Mono" w:hAnsi="Cascadia Mono" w:cs="Cascadia Mono"/>
          <w:color w:val="000000"/>
          <w:sz w:val="19"/>
          <w:szCs w:val="19"/>
        </w:rPr>
      </w:pPr>
      <w:r>
        <w:rPr>
          <w:rFonts w:ascii="Cascadia Mono" w:hAnsi="Cascadia Mono" w:cs="Cascadia Mono"/>
          <w:color w:val="000000"/>
          <w:sz w:val="19"/>
          <w:szCs w:val="19"/>
        </w:rPr>
        <w:t>}</w:t>
      </w:r>
    </w:p>
    <w:p w14:paraId="59128B22" w14:textId="77777777" w:rsidR="00863E44" w:rsidRDefault="00863E44" w:rsidP="00863E44">
      <w:pPr>
        <w:jc w:val="center"/>
        <w:rPr>
          <w:rFonts w:ascii="Cascadia Mono" w:hAnsi="Cascadia Mono" w:cs="Cascadia Mono"/>
          <w:color w:val="000000"/>
          <w:sz w:val="19"/>
          <w:szCs w:val="19"/>
        </w:rPr>
      </w:pPr>
    </w:p>
    <w:p w14:paraId="703A5064" w14:textId="1CFFF49D" w:rsidR="00863E44" w:rsidRDefault="00863E44" w:rsidP="00863E44">
      <w:pPr>
        <w:jc w:val="center"/>
        <w:rPr>
          <w:sz w:val="28"/>
          <w:szCs w:val="28"/>
        </w:rPr>
      </w:pPr>
      <w:r>
        <w:rPr>
          <w:sz w:val="28"/>
          <w:szCs w:val="28"/>
        </w:rPr>
        <w:t>LogInForm.cs</w:t>
      </w:r>
    </w:p>
    <w:p w14:paraId="4BE8132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134BEA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7F82D89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59BB32F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7D9E934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4785066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5554525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1EE7F68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43E861F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450430C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TastyTableClassLibrary;</w:t>
      </w:r>
    </w:p>
    <w:p w14:paraId="4CD0248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6816078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WinUI</w:t>
      </w:r>
    </w:p>
    <w:p w14:paraId="302C115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5A16EF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LogInForm</w:t>
      </w:r>
      <w:r>
        <w:rPr>
          <w:rFonts w:ascii="Cascadia Mono" w:hAnsi="Cascadia Mono" w:cs="Cascadia Mono"/>
          <w:color w:val="000000"/>
          <w:sz w:val="19"/>
          <w:szCs w:val="19"/>
        </w:rPr>
        <w:t xml:space="preserve"> : Form</w:t>
      </w:r>
    </w:p>
    <w:p w14:paraId="3D2B2DC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883E0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LogInForm</w:t>
      </w:r>
      <w:r>
        <w:rPr>
          <w:rFonts w:ascii="Cascadia Mono" w:hAnsi="Cascadia Mono" w:cs="Cascadia Mono"/>
          <w:color w:val="000000"/>
          <w:sz w:val="19"/>
          <w:szCs w:val="19"/>
        </w:rPr>
        <w:t>()</w:t>
      </w:r>
    </w:p>
    <w:p w14:paraId="51BF78D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8CA19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631FAF2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8FB68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User user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w:t>
      </w:r>
    </w:p>
    <w:p w14:paraId="115A0B7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loginButton_Click(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676DDC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27C7D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//checks if user exists via username</w:t>
      </w:r>
    </w:p>
    <w:p w14:paraId="6629FF5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i also did password i couldn't verify it properly</w:t>
      </w:r>
    </w:p>
    <w:p w14:paraId="7436431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//User user = new User();</w:t>
      </w:r>
    </w:p>
    <w:p w14:paraId="60B98F7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//checks if username is null and if it is displays message box</w:t>
      </w:r>
    </w:p>
    <w:p w14:paraId="49C0CF1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it's filled it, it goes onto the next step of checking the password and etc.</w:t>
      </w:r>
    </w:p>
    <w:p w14:paraId="04D4CA6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(usernametxt.Text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72654AE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F73AF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"Please enter in a username in order to log in!"</w:t>
      </w:r>
      <w:r>
        <w:rPr>
          <w:rFonts w:ascii="Cascadia Mono" w:hAnsi="Cascadia Mono" w:cs="Cascadia Mono"/>
          <w:color w:val="000000"/>
          <w:sz w:val="19"/>
          <w:szCs w:val="19"/>
        </w:rPr>
        <w:t>);</w:t>
      </w:r>
    </w:p>
    <w:p w14:paraId="519DCE4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003F2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A82C90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67DF6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 usernametxt.Text;</w:t>
      </w:r>
    </w:p>
    <w:p w14:paraId="39F31B0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 SqliteDataAccess.LoadUser(username);</w:t>
      </w:r>
    </w:p>
    <w:p w14:paraId="3E61ECB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4DC2C8E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check for password/if user even exists</w:t>
      </w:r>
    </w:p>
    <w:p w14:paraId="44A2F88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3B25110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80A5BE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73C4F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"Invalid username or password! Try again or register for an account!"</w:t>
      </w:r>
      <w:r>
        <w:rPr>
          <w:rFonts w:ascii="Cascadia Mono" w:hAnsi="Cascadia Mono" w:cs="Cascadia Mono"/>
          <w:color w:val="000000"/>
          <w:sz w:val="19"/>
          <w:szCs w:val="19"/>
        </w:rPr>
        <w:t>);</w:t>
      </w:r>
    </w:p>
    <w:p w14:paraId="5459209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43EBF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ABF410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2ED10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attemptedHashPass = User.EncryptPassword(txtPassword.Text, user.Salt);</w:t>
      </w:r>
    </w:p>
    <w:p w14:paraId="3D15124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(attemptedHashPass == user.HashPass)</w:t>
      </w:r>
    </w:p>
    <w:p w14:paraId="6C6B958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54EE9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"You've successfully logged in, welcome!"</w:t>
      </w:r>
      <w:r>
        <w:rPr>
          <w:rFonts w:ascii="Cascadia Mono" w:hAnsi="Cascadia Mono" w:cs="Cascadia Mono"/>
          <w:color w:val="000000"/>
          <w:sz w:val="19"/>
          <w:szCs w:val="19"/>
        </w:rPr>
        <w:t>);</w:t>
      </w:r>
    </w:p>
    <w:p w14:paraId="335191F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.Close();</w:t>
      </w:r>
    </w:p>
    <w:p w14:paraId="5B5A51E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03FCB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B0268A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765BC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"Invalid username or password! Try again or register for an account!"</w:t>
      </w:r>
      <w:r>
        <w:rPr>
          <w:rFonts w:ascii="Cascadia Mono" w:hAnsi="Cascadia Mono" w:cs="Cascadia Mono"/>
          <w:color w:val="000000"/>
          <w:sz w:val="19"/>
          <w:szCs w:val="19"/>
        </w:rPr>
        <w:t>);</w:t>
      </w:r>
    </w:p>
    <w:p w14:paraId="65ACFF6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CFA94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9ECB5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EC60D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4BD87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6EBC4E8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ReturnUser()</w:t>
      </w:r>
    </w:p>
    <w:p w14:paraId="491E8B3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CF403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user.Username;</w:t>
      </w:r>
    </w:p>
    <w:p w14:paraId="30DEDD7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E2D82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498B134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//private void RegisterFormOpen(RegistrationForm form)</w:t>
      </w:r>
    </w:p>
    <w:p w14:paraId="7770679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
    <w:p w14:paraId="2E42AD9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r>
        <w:rPr>
          <w:rFonts w:ascii="Cascadia Mono" w:hAnsi="Cascadia Mono" w:cs="Cascadia Mono"/>
          <w:color w:val="008000"/>
          <w:sz w:val="19"/>
          <w:szCs w:val="19"/>
        </w:rPr>
        <w:tab/>
        <w:t>form.BringToFront();</w:t>
      </w:r>
    </w:p>
    <w:p w14:paraId="4F09B05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41BF3F4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
    <w:p w14:paraId="60EAF3F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exitLabel_Click(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09EF40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05409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.Close();</w:t>
      </w:r>
    </w:p>
    <w:p w14:paraId="2D8C68C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9B83E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2F206CA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private RegistrationForm form = new RegistrationForm();</w:t>
      </w:r>
    </w:p>
    <w:p w14:paraId="09F4B81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RegisterLabel_Click(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C47A63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3BFA37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//Want to pull up the registerform but couldn't figure it out. Moving on since that can be done other ways</w:t>
      </w:r>
    </w:p>
    <w:p w14:paraId="59EE8A6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2F41906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14C9AB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3B7C0B9" w14:textId="72D8A1F7" w:rsidR="00863E44" w:rsidRDefault="00863E44" w:rsidP="00863E44">
      <w:pPr>
        <w:jc w:val="center"/>
        <w:rPr>
          <w:sz w:val="28"/>
          <w:szCs w:val="28"/>
        </w:rPr>
      </w:pPr>
      <w:r>
        <w:rPr>
          <w:rFonts w:ascii="Cascadia Mono" w:hAnsi="Cascadia Mono" w:cs="Cascadia Mono"/>
          <w:color w:val="000000"/>
          <w:sz w:val="19"/>
          <w:szCs w:val="19"/>
        </w:rPr>
        <w:t>}</w:t>
      </w:r>
    </w:p>
    <w:p w14:paraId="07A23DD4" w14:textId="1E33F912" w:rsidR="00863E44" w:rsidRDefault="00863E44" w:rsidP="00863E44">
      <w:pPr>
        <w:jc w:val="center"/>
        <w:rPr>
          <w:sz w:val="28"/>
          <w:szCs w:val="28"/>
        </w:rPr>
      </w:pPr>
      <w:r>
        <w:rPr>
          <w:sz w:val="28"/>
          <w:szCs w:val="28"/>
        </w:rPr>
        <w:t>SearchUC.cs</w:t>
      </w:r>
    </w:p>
    <w:p w14:paraId="632AB4D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868CCD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788009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678AA33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4CA3C44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41ADAF1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F22A9E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System.Text;</w:t>
      </w:r>
    </w:p>
    <w:p w14:paraId="2FDD8EC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61BB9CD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757DE76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TastyTableClassLibrary;</w:t>
      </w:r>
    </w:p>
    <w:p w14:paraId="7A237D2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E857BD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System.Net.NetworkInformation;</w:t>
      </w:r>
    </w:p>
    <w:p w14:paraId="21EBC66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6D26860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WinUI</w:t>
      </w:r>
    </w:p>
    <w:p w14:paraId="79F1828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1286A5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SearchUC</w:t>
      </w:r>
      <w:r>
        <w:rPr>
          <w:rFonts w:ascii="Cascadia Mono" w:hAnsi="Cascadia Mono" w:cs="Cascadia Mono"/>
          <w:color w:val="000000"/>
          <w:sz w:val="19"/>
          <w:szCs w:val="19"/>
        </w:rPr>
        <w:t xml:space="preserve"> : UserControl</w:t>
      </w:r>
    </w:p>
    <w:p w14:paraId="4684D04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0379FA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SearchUC</w:t>
      </w:r>
      <w:r>
        <w:rPr>
          <w:rFonts w:ascii="Cascadia Mono" w:hAnsi="Cascadia Mono" w:cs="Cascadia Mono"/>
          <w:color w:val="000000"/>
          <w:sz w:val="19"/>
          <w:szCs w:val="19"/>
        </w:rPr>
        <w:t>()</w:t>
      </w:r>
    </w:p>
    <w:p w14:paraId="20F5357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A11080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InitializeComponent();</w:t>
      </w:r>
    </w:p>
    <w:p w14:paraId="7A6E8AD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DD0B22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4A4FFCA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SearchButton_Click(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99C753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248F9E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Search from database using text</w:t>
      </w:r>
    </w:p>
    <w:p w14:paraId="44A7B46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Clears Display</w:t>
      </w:r>
    </w:p>
    <w:p w14:paraId="70C1016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DisplayTextBox.Text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75FB46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List to pull ingredients that match the search</w:t>
      </w:r>
    </w:p>
    <w:p w14:paraId="6D994B3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List&lt;Ingredient&gt; ingSearch;</w:t>
      </w:r>
    </w:p>
    <w:p w14:paraId="2CE6FE0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34AC415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List to store the ingredient IDs so we can search bridging table</w:t>
      </w:r>
    </w:p>
    <w:p w14:paraId="4F54591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List&lt;</w:t>
      </w:r>
      <w:r>
        <w:rPr>
          <w:rFonts w:ascii="Cascadia Mono" w:hAnsi="Cascadia Mono" w:cs="Cascadia Mono"/>
          <w:color w:val="0000FF"/>
          <w:sz w:val="19"/>
          <w:szCs w:val="19"/>
        </w:rPr>
        <w:t>int</w:t>
      </w:r>
      <w:r>
        <w:rPr>
          <w:rFonts w:ascii="Cascadia Mono" w:hAnsi="Cascadia Mono" w:cs="Cascadia Mono"/>
          <w:color w:val="000000"/>
          <w:sz w:val="19"/>
          <w:szCs w:val="19"/>
        </w:rPr>
        <w:t xml:space="preserve">&gt; ingIDs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&gt;();</w:t>
      </w:r>
    </w:p>
    <w:p w14:paraId="71E9913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2874624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List to store the recipe IDs we got from the bridging table</w:t>
      </w:r>
    </w:p>
    <w:p w14:paraId="13EB880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List&lt;</w:t>
      </w:r>
      <w:r>
        <w:rPr>
          <w:rFonts w:ascii="Cascadia Mono" w:hAnsi="Cascadia Mono" w:cs="Cascadia Mono"/>
          <w:color w:val="0000FF"/>
          <w:sz w:val="19"/>
          <w:szCs w:val="19"/>
        </w:rPr>
        <w:t>int</w:t>
      </w:r>
      <w:r>
        <w:rPr>
          <w:rFonts w:ascii="Cascadia Mono" w:hAnsi="Cascadia Mono" w:cs="Cascadia Mono"/>
          <w:color w:val="000000"/>
          <w:sz w:val="19"/>
          <w:szCs w:val="19"/>
        </w:rPr>
        <w:t xml:space="preserve">&gt; recBrid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&gt;();</w:t>
      </w:r>
    </w:p>
    <w:p w14:paraId="4DCE318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7A4F291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the var to store the search term</w:t>
      </w:r>
    </w:p>
    <w:p w14:paraId="49E731E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string</w:t>
      </w:r>
      <w:r>
        <w:rPr>
          <w:rFonts w:ascii="Cascadia Mono" w:hAnsi="Cascadia Mono" w:cs="Cascadia Mono"/>
          <w:color w:val="000000"/>
          <w:sz w:val="19"/>
          <w:szCs w:val="19"/>
        </w:rPr>
        <w:t xml:space="preserve"> search = SearchTextBox.Text;</w:t>
      </w:r>
    </w:p>
    <w:p w14:paraId="4572B57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5CA7D5A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pulls from database to fill list of ingredients that match the search</w:t>
      </w:r>
    </w:p>
    <w:p w14:paraId="2DBBDEC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ingSearch = SqliteDataAccess.LoadIngredients(search);</w:t>
      </w:r>
    </w:p>
    <w:p w14:paraId="1B5D545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6679CA0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//loops through the above list and adds the IDs to a list that we will use for searching</w:t>
      </w:r>
    </w:p>
    <w:p w14:paraId="694927E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foreach</w:t>
      </w:r>
      <w:r>
        <w:rPr>
          <w:rFonts w:ascii="Cascadia Mono" w:hAnsi="Cascadia Mono" w:cs="Cascadia Mono"/>
          <w:color w:val="000000"/>
          <w:sz w:val="19"/>
          <w:szCs w:val="19"/>
        </w:rPr>
        <w:t xml:space="preserve"> (Ingredient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ingSearch)</w:t>
      </w:r>
    </w:p>
    <w:p w14:paraId="368C477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3E9F9BA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ingIDs.Add(item.IngID);</w:t>
      </w:r>
    </w:p>
    <w:p w14:paraId="0C23C25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2E4626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1EA08DA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Searches based on ID</w:t>
      </w:r>
    </w:p>
    <w:p w14:paraId="1066C69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ingID </w:t>
      </w:r>
      <w:r>
        <w:rPr>
          <w:rFonts w:ascii="Cascadia Mono" w:hAnsi="Cascadia Mono" w:cs="Cascadia Mono"/>
          <w:color w:val="0000FF"/>
          <w:sz w:val="19"/>
          <w:szCs w:val="19"/>
        </w:rPr>
        <w:t>in</w:t>
      </w:r>
      <w:r>
        <w:rPr>
          <w:rFonts w:ascii="Cascadia Mono" w:hAnsi="Cascadia Mono" w:cs="Cascadia Mono"/>
          <w:color w:val="000000"/>
          <w:sz w:val="19"/>
          <w:szCs w:val="19"/>
        </w:rPr>
        <w:t xml:space="preserve"> ingIDs)</w:t>
      </w:r>
    </w:p>
    <w:p w14:paraId="51DC511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0C1EA8F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recBrid.Add(SqliteDataAccess.LoadRecFromBridge(ingID));</w:t>
      </w:r>
    </w:p>
    <w:p w14:paraId="0F457AA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780225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Makes a unique list of all recipes without duplicates</w:t>
      </w:r>
    </w:p>
    <w:p w14:paraId="09B2B8E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List&lt;</w:t>
      </w:r>
      <w:r>
        <w:rPr>
          <w:rFonts w:ascii="Cascadia Mono" w:hAnsi="Cascadia Mono" w:cs="Cascadia Mono"/>
          <w:color w:val="0000FF"/>
          <w:sz w:val="19"/>
          <w:szCs w:val="19"/>
        </w:rPr>
        <w:t>int</w:t>
      </w:r>
      <w:r>
        <w:rPr>
          <w:rFonts w:ascii="Cascadia Mono" w:hAnsi="Cascadia Mono" w:cs="Cascadia Mono"/>
          <w:color w:val="000000"/>
          <w:sz w:val="19"/>
          <w:szCs w:val="19"/>
        </w:rPr>
        <w:t>&gt; uniqueRecBrid = recBrid.Distinct().ToList();</w:t>
      </w:r>
    </w:p>
    <w:p w14:paraId="286D3B0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017E811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Pull the Recipe name, temp, and C or F based on uniqueRecBrid</w:t>
      </w:r>
    </w:p>
    <w:p w14:paraId="6D2A36E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0788171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recID </w:t>
      </w:r>
      <w:r>
        <w:rPr>
          <w:rFonts w:ascii="Cascadia Mono" w:hAnsi="Cascadia Mono" w:cs="Cascadia Mono"/>
          <w:color w:val="0000FF"/>
          <w:sz w:val="19"/>
          <w:szCs w:val="19"/>
        </w:rPr>
        <w:t>in</w:t>
      </w:r>
      <w:r>
        <w:rPr>
          <w:rFonts w:ascii="Cascadia Mono" w:hAnsi="Cascadia Mono" w:cs="Cascadia Mono"/>
          <w:color w:val="000000"/>
          <w:sz w:val="19"/>
          <w:szCs w:val="19"/>
        </w:rPr>
        <w:t xml:space="preserve"> uniqueRecBrid)</w:t>
      </w:r>
    </w:p>
    <w:p w14:paraId="0AEA284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41795E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Creates a list of object for each recipe pulled</w:t>
      </w:r>
    </w:p>
    <w:p w14:paraId="27DF0A5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Recipe recipe = SqliteDataAccess.LoadRecipeOnID(recID);</w:t>
      </w:r>
    </w:p>
    <w:p w14:paraId="329CD81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Displays Recipe name for each recipe</w:t>
      </w:r>
    </w:p>
    <w:p w14:paraId="461AC97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DisplayTextBox.Text += </w:t>
      </w:r>
      <w:r>
        <w:rPr>
          <w:rFonts w:ascii="Cascadia Mono" w:hAnsi="Cascadia Mono" w:cs="Cascadia Mono"/>
          <w:color w:val="A31515"/>
          <w:sz w:val="19"/>
          <w:szCs w:val="19"/>
        </w:rPr>
        <w:t>" \r\n\r\n"</w:t>
      </w:r>
      <w:r>
        <w:rPr>
          <w:rFonts w:ascii="Cascadia Mono" w:hAnsi="Cascadia Mono" w:cs="Cascadia Mono"/>
          <w:color w:val="000000"/>
          <w:sz w:val="19"/>
          <w:szCs w:val="19"/>
        </w:rPr>
        <w:t xml:space="preserve"> + recipe.RecName + </w:t>
      </w:r>
      <w:r>
        <w:rPr>
          <w:rFonts w:ascii="Cascadia Mono" w:hAnsi="Cascadia Mono" w:cs="Cascadia Mono"/>
          <w:color w:val="A31515"/>
          <w:sz w:val="19"/>
          <w:szCs w:val="19"/>
        </w:rPr>
        <w:t>" \r\n"</w:t>
      </w:r>
      <w:r>
        <w:rPr>
          <w:rFonts w:ascii="Cascadia Mono" w:hAnsi="Cascadia Mono" w:cs="Cascadia Mono"/>
          <w:color w:val="000000"/>
          <w:sz w:val="19"/>
          <w:szCs w:val="19"/>
        </w:rPr>
        <w:t xml:space="preserve"> + </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"{0}\u00B0"</w:t>
      </w:r>
      <w:r>
        <w:rPr>
          <w:rFonts w:ascii="Cascadia Mono" w:hAnsi="Cascadia Mono" w:cs="Cascadia Mono"/>
          <w:color w:val="000000"/>
          <w:sz w:val="19"/>
          <w:szCs w:val="19"/>
        </w:rPr>
        <w:t xml:space="preserve">, recipe.TempNum) + recipe.TempChar + </w:t>
      </w:r>
      <w:r>
        <w:rPr>
          <w:rFonts w:ascii="Cascadia Mono" w:hAnsi="Cascadia Mono" w:cs="Cascadia Mono"/>
          <w:color w:val="A31515"/>
          <w:sz w:val="19"/>
          <w:szCs w:val="19"/>
        </w:rPr>
        <w:t>" \r\n"</w:t>
      </w:r>
      <w:r>
        <w:rPr>
          <w:rFonts w:ascii="Cascadia Mono" w:hAnsi="Cascadia Mono" w:cs="Cascadia Mono"/>
          <w:color w:val="000000"/>
          <w:sz w:val="19"/>
          <w:szCs w:val="19"/>
        </w:rPr>
        <w:t>;</w:t>
      </w:r>
    </w:p>
    <w:p w14:paraId="0CAEBAC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Goes to bridging table to get the ID of each ingredient that matches the recipe and stores it to list</w:t>
      </w:r>
    </w:p>
    <w:p w14:paraId="2640767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List&lt;</w:t>
      </w:r>
      <w:r>
        <w:rPr>
          <w:rFonts w:ascii="Cascadia Mono" w:hAnsi="Cascadia Mono" w:cs="Cascadia Mono"/>
          <w:color w:val="0000FF"/>
          <w:sz w:val="19"/>
          <w:szCs w:val="19"/>
        </w:rPr>
        <w:t>int</w:t>
      </w:r>
      <w:r>
        <w:rPr>
          <w:rFonts w:ascii="Cascadia Mono" w:hAnsi="Cascadia Mono" w:cs="Cascadia Mono"/>
          <w:color w:val="000000"/>
          <w:sz w:val="19"/>
          <w:szCs w:val="19"/>
        </w:rPr>
        <w:t>&gt; ingsIDs = SqliteDataAccess.LoadIngFromBridge(recID);</w:t>
      </w:r>
    </w:p>
    <w:p w14:paraId="120E0EC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loops through ID list and pulls each ingredient as object to display</w:t>
      </w:r>
    </w:p>
    <w:p w14:paraId="40597D5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List&lt;Ingredient&gt; ings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List&lt;Ingredient&gt;();</w:t>
      </w:r>
    </w:p>
    <w:p w14:paraId="442A9AB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foreach</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ingID </w:t>
      </w:r>
      <w:r>
        <w:rPr>
          <w:rFonts w:ascii="Cascadia Mono" w:hAnsi="Cascadia Mono" w:cs="Cascadia Mono"/>
          <w:color w:val="0000FF"/>
          <w:sz w:val="19"/>
          <w:szCs w:val="19"/>
        </w:rPr>
        <w:t>in</w:t>
      </w:r>
      <w:r>
        <w:rPr>
          <w:rFonts w:ascii="Cascadia Mono" w:hAnsi="Cascadia Mono" w:cs="Cascadia Mono"/>
          <w:color w:val="000000"/>
          <w:sz w:val="19"/>
          <w:szCs w:val="19"/>
        </w:rPr>
        <w:t xml:space="preserve"> ingsIDs)</w:t>
      </w:r>
    </w:p>
    <w:p w14:paraId="317F5BF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DF6FC1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ings.Add(SqliteDataAccess.LoadIngredientID(ingID));</w:t>
      </w:r>
    </w:p>
    <w:p w14:paraId="07332DB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16DBA7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Displays ingredients</w:t>
      </w:r>
    </w:p>
    <w:p w14:paraId="79966FA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foreach</w:t>
      </w:r>
      <w:r>
        <w:rPr>
          <w:rFonts w:ascii="Cascadia Mono" w:hAnsi="Cascadia Mono" w:cs="Cascadia Mono"/>
          <w:color w:val="000000"/>
          <w:sz w:val="19"/>
          <w:szCs w:val="19"/>
        </w:rPr>
        <w:t xml:space="preserve"> (Ingredient ing </w:t>
      </w:r>
      <w:r>
        <w:rPr>
          <w:rFonts w:ascii="Cascadia Mono" w:hAnsi="Cascadia Mono" w:cs="Cascadia Mono"/>
          <w:color w:val="0000FF"/>
          <w:sz w:val="19"/>
          <w:szCs w:val="19"/>
        </w:rPr>
        <w:t>in</w:t>
      </w:r>
      <w:r>
        <w:rPr>
          <w:rFonts w:ascii="Cascadia Mono" w:hAnsi="Cascadia Mono" w:cs="Cascadia Mono"/>
          <w:color w:val="000000"/>
          <w:sz w:val="19"/>
          <w:szCs w:val="19"/>
        </w:rPr>
        <w:t xml:space="preserve"> ings)</w:t>
      </w:r>
    </w:p>
    <w:p w14:paraId="1B45EAA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448D1A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DisplayTextBox.Text += ing.Quantity + </w:t>
      </w:r>
      <w:r>
        <w:rPr>
          <w:rFonts w:ascii="Cascadia Mono" w:hAnsi="Cascadia Mono" w:cs="Cascadia Mono"/>
          <w:color w:val="A31515"/>
          <w:sz w:val="19"/>
          <w:szCs w:val="19"/>
        </w:rPr>
        <w:t>" "</w:t>
      </w:r>
      <w:r>
        <w:rPr>
          <w:rFonts w:ascii="Cascadia Mono" w:hAnsi="Cascadia Mono" w:cs="Cascadia Mono"/>
          <w:color w:val="000000"/>
          <w:sz w:val="19"/>
          <w:szCs w:val="19"/>
        </w:rPr>
        <w:t xml:space="preserve"> + ing.Unit + </w:t>
      </w:r>
      <w:r>
        <w:rPr>
          <w:rFonts w:ascii="Cascadia Mono" w:hAnsi="Cascadia Mono" w:cs="Cascadia Mono"/>
          <w:color w:val="A31515"/>
          <w:sz w:val="19"/>
          <w:szCs w:val="19"/>
        </w:rPr>
        <w:t>" "</w:t>
      </w:r>
      <w:r>
        <w:rPr>
          <w:rFonts w:ascii="Cascadia Mono" w:hAnsi="Cascadia Mono" w:cs="Cascadia Mono"/>
          <w:color w:val="000000"/>
          <w:sz w:val="19"/>
          <w:szCs w:val="19"/>
        </w:rPr>
        <w:t xml:space="preserve"> + ing.IngName + </w:t>
      </w:r>
      <w:r>
        <w:rPr>
          <w:rFonts w:ascii="Cascadia Mono" w:hAnsi="Cascadia Mono" w:cs="Cascadia Mono"/>
          <w:color w:val="A31515"/>
          <w:sz w:val="19"/>
          <w:szCs w:val="19"/>
        </w:rPr>
        <w:t>" \r\n"</w:t>
      </w:r>
      <w:r>
        <w:rPr>
          <w:rFonts w:ascii="Cascadia Mono" w:hAnsi="Cascadia Mono" w:cs="Cascadia Mono"/>
          <w:color w:val="000000"/>
          <w:sz w:val="19"/>
          <w:szCs w:val="19"/>
        </w:rPr>
        <w:t>;</w:t>
      </w:r>
    </w:p>
    <w:p w14:paraId="58A0CA1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2B75B1F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List&lt;Instruction&gt; insts = SqliteDataAccess.LoadInstructions(recID);</w:t>
      </w:r>
    </w:p>
    <w:p w14:paraId="5D383F5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DisplayTextBox.Text += </w:t>
      </w:r>
      <w:r>
        <w:rPr>
          <w:rFonts w:ascii="Cascadia Mono" w:hAnsi="Cascadia Mono" w:cs="Cascadia Mono"/>
          <w:color w:val="A31515"/>
          <w:sz w:val="19"/>
          <w:szCs w:val="19"/>
        </w:rPr>
        <w:t>" \r\n"</w:t>
      </w:r>
      <w:r>
        <w:rPr>
          <w:rFonts w:ascii="Cascadia Mono" w:hAnsi="Cascadia Mono" w:cs="Cascadia Mono"/>
          <w:color w:val="000000"/>
          <w:sz w:val="19"/>
          <w:szCs w:val="19"/>
        </w:rPr>
        <w:t xml:space="preserve"> + </w:t>
      </w:r>
      <w:r>
        <w:rPr>
          <w:rFonts w:ascii="Cascadia Mono" w:hAnsi="Cascadia Mono" w:cs="Cascadia Mono"/>
          <w:color w:val="A31515"/>
          <w:sz w:val="19"/>
          <w:szCs w:val="19"/>
        </w:rPr>
        <w:t>"Directions"</w:t>
      </w:r>
      <w:r>
        <w:rPr>
          <w:rFonts w:ascii="Cascadia Mono" w:hAnsi="Cascadia Mono" w:cs="Cascadia Mono"/>
          <w:color w:val="000000"/>
          <w:sz w:val="19"/>
          <w:szCs w:val="19"/>
        </w:rPr>
        <w:t xml:space="preserve"> + </w:t>
      </w:r>
      <w:r>
        <w:rPr>
          <w:rFonts w:ascii="Cascadia Mono" w:hAnsi="Cascadia Mono" w:cs="Cascadia Mono"/>
          <w:color w:val="A31515"/>
          <w:sz w:val="19"/>
          <w:szCs w:val="19"/>
        </w:rPr>
        <w:t>" \r\n\r\n"</w:t>
      </w:r>
      <w:r>
        <w:rPr>
          <w:rFonts w:ascii="Cascadia Mono" w:hAnsi="Cascadia Mono" w:cs="Cascadia Mono"/>
          <w:color w:val="000000"/>
          <w:sz w:val="19"/>
          <w:szCs w:val="19"/>
        </w:rPr>
        <w:t>;</w:t>
      </w:r>
    </w:p>
    <w:p w14:paraId="51E3EAA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foreach</w:t>
      </w:r>
      <w:r>
        <w:rPr>
          <w:rFonts w:ascii="Cascadia Mono" w:hAnsi="Cascadia Mono" w:cs="Cascadia Mono"/>
          <w:color w:val="000000"/>
          <w:sz w:val="19"/>
          <w:szCs w:val="19"/>
        </w:rPr>
        <w:t xml:space="preserve"> (Instruction inst </w:t>
      </w:r>
      <w:r>
        <w:rPr>
          <w:rFonts w:ascii="Cascadia Mono" w:hAnsi="Cascadia Mono" w:cs="Cascadia Mono"/>
          <w:color w:val="0000FF"/>
          <w:sz w:val="19"/>
          <w:szCs w:val="19"/>
        </w:rPr>
        <w:t>in</w:t>
      </w:r>
      <w:r>
        <w:rPr>
          <w:rFonts w:ascii="Cascadia Mono" w:hAnsi="Cascadia Mono" w:cs="Cascadia Mono"/>
          <w:color w:val="000000"/>
          <w:sz w:val="19"/>
          <w:szCs w:val="19"/>
        </w:rPr>
        <w:t xml:space="preserve"> insts)</w:t>
      </w:r>
    </w:p>
    <w:p w14:paraId="2FAE5CB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F27B3F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DisplayTextBox.Text += </w:t>
      </w:r>
      <w:r>
        <w:rPr>
          <w:rFonts w:ascii="Cascadia Mono" w:hAnsi="Cascadia Mono" w:cs="Cascadia Mono"/>
          <w:color w:val="A31515"/>
          <w:sz w:val="19"/>
          <w:szCs w:val="19"/>
        </w:rPr>
        <w:t>" \r\n"</w:t>
      </w:r>
      <w:r>
        <w:rPr>
          <w:rFonts w:ascii="Cascadia Mono" w:hAnsi="Cascadia Mono" w:cs="Cascadia Mono"/>
          <w:color w:val="000000"/>
          <w:sz w:val="19"/>
          <w:szCs w:val="19"/>
        </w:rPr>
        <w:t xml:space="preserve"> + inst.StepNum + </w:t>
      </w:r>
      <w:r>
        <w:rPr>
          <w:rFonts w:ascii="Cascadia Mono" w:hAnsi="Cascadia Mono" w:cs="Cascadia Mono"/>
          <w:color w:val="A31515"/>
          <w:sz w:val="19"/>
          <w:szCs w:val="19"/>
        </w:rPr>
        <w:t>" "</w:t>
      </w:r>
      <w:r>
        <w:rPr>
          <w:rFonts w:ascii="Cascadia Mono" w:hAnsi="Cascadia Mono" w:cs="Cascadia Mono"/>
          <w:color w:val="000000"/>
          <w:sz w:val="19"/>
          <w:szCs w:val="19"/>
        </w:rPr>
        <w:t xml:space="preserve"> + inst.Description + </w:t>
      </w:r>
      <w:r>
        <w:rPr>
          <w:rFonts w:ascii="Cascadia Mono" w:hAnsi="Cascadia Mono" w:cs="Cascadia Mono"/>
          <w:color w:val="A31515"/>
          <w:sz w:val="19"/>
          <w:szCs w:val="19"/>
        </w:rPr>
        <w:t>" \r\n"</w:t>
      </w:r>
      <w:r>
        <w:rPr>
          <w:rFonts w:ascii="Cascadia Mono" w:hAnsi="Cascadia Mono" w:cs="Cascadia Mono"/>
          <w:color w:val="000000"/>
          <w:sz w:val="19"/>
          <w:szCs w:val="19"/>
        </w:rPr>
        <w:t>;</w:t>
      </w:r>
    </w:p>
    <w:p w14:paraId="4130029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9E132D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F68ABA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6D8E63C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A9602F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326D8D6" w14:textId="37FB7599" w:rsidR="00863E44" w:rsidRDefault="00863E44" w:rsidP="00863E44">
      <w:pPr>
        <w:jc w:val="center"/>
        <w:rPr>
          <w:sz w:val="28"/>
          <w:szCs w:val="28"/>
        </w:rPr>
      </w:pPr>
      <w:r>
        <w:rPr>
          <w:rFonts w:ascii="Cascadia Mono" w:hAnsi="Cascadia Mono" w:cs="Cascadia Mono"/>
          <w:color w:val="000000"/>
          <w:sz w:val="19"/>
          <w:szCs w:val="19"/>
        </w:rPr>
        <w:t>}</w:t>
      </w:r>
    </w:p>
    <w:p w14:paraId="1616927F" w14:textId="0F069271" w:rsidR="00863E44" w:rsidRDefault="00863E44" w:rsidP="00863E44">
      <w:pPr>
        <w:jc w:val="center"/>
        <w:rPr>
          <w:sz w:val="28"/>
          <w:szCs w:val="28"/>
        </w:rPr>
      </w:pPr>
      <w:r>
        <w:rPr>
          <w:sz w:val="28"/>
          <w:szCs w:val="28"/>
        </w:rPr>
        <w:t>RecipeBookUC.cs</w:t>
      </w:r>
    </w:p>
    <w:p w14:paraId="1249409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F400CA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7732C2D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716A110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0D1BAEF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7A1495A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02BDB93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4376C6D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3EB74D3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19196A4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7F0E197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WinUI</w:t>
      </w:r>
    </w:p>
    <w:p w14:paraId="5AF348D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23D2D1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RecipeBookUC</w:t>
      </w:r>
      <w:r>
        <w:rPr>
          <w:rFonts w:ascii="Cascadia Mono" w:hAnsi="Cascadia Mono" w:cs="Cascadia Mono"/>
          <w:color w:val="000000"/>
          <w:sz w:val="19"/>
          <w:szCs w:val="19"/>
        </w:rPr>
        <w:t xml:space="preserve"> : UserControl</w:t>
      </w:r>
    </w:p>
    <w:p w14:paraId="3FF81A9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C21962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RecipeBookUC</w:t>
      </w:r>
      <w:r>
        <w:rPr>
          <w:rFonts w:ascii="Cascadia Mono" w:hAnsi="Cascadia Mono" w:cs="Cascadia Mono"/>
          <w:color w:val="000000"/>
          <w:sz w:val="19"/>
          <w:szCs w:val="19"/>
        </w:rPr>
        <w:t>()</w:t>
      </w:r>
    </w:p>
    <w:p w14:paraId="1F8B55C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F67735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InitializeComponent();</w:t>
      </w:r>
    </w:p>
    <w:p w14:paraId="7EBF95B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6E026B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58F3F57" w14:textId="3038FC3D" w:rsidR="00863E44" w:rsidRDefault="00863E44" w:rsidP="00863E44">
      <w:pPr>
        <w:jc w:val="center"/>
        <w:rPr>
          <w:sz w:val="28"/>
          <w:szCs w:val="28"/>
        </w:rPr>
      </w:pPr>
      <w:r>
        <w:rPr>
          <w:rFonts w:ascii="Cascadia Mono" w:hAnsi="Cascadia Mono" w:cs="Cascadia Mono"/>
          <w:color w:val="000000"/>
          <w:sz w:val="19"/>
          <w:szCs w:val="19"/>
        </w:rPr>
        <w:lastRenderedPageBreak/>
        <w:t>}</w:t>
      </w:r>
    </w:p>
    <w:p w14:paraId="591855F8" w14:textId="2156C491" w:rsidR="00863E44" w:rsidRDefault="00863E44" w:rsidP="00863E44">
      <w:pPr>
        <w:jc w:val="center"/>
        <w:rPr>
          <w:sz w:val="28"/>
          <w:szCs w:val="28"/>
        </w:rPr>
      </w:pPr>
      <w:r>
        <w:rPr>
          <w:sz w:val="28"/>
          <w:szCs w:val="28"/>
        </w:rPr>
        <w:t>HomeUC.cs</w:t>
      </w:r>
    </w:p>
    <w:p w14:paraId="494958E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DE354A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35345FB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3549CF4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6BA15C5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28603A0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0E9E7F2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180AA8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701AA8B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49C7BD8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0EBE319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WinUI</w:t>
      </w:r>
    </w:p>
    <w:p w14:paraId="31824AD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E7F29F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HomeUC</w:t>
      </w:r>
      <w:r>
        <w:rPr>
          <w:rFonts w:ascii="Cascadia Mono" w:hAnsi="Cascadia Mono" w:cs="Cascadia Mono"/>
          <w:color w:val="000000"/>
          <w:sz w:val="19"/>
          <w:szCs w:val="19"/>
        </w:rPr>
        <w:t xml:space="preserve"> : UserControl</w:t>
      </w:r>
    </w:p>
    <w:p w14:paraId="1F7B057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D8C5F7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HomeUC</w:t>
      </w:r>
      <w:r>
        <w:rPr>
          <w:rFonts w:ascii="Cascadia Mono" w:hAnsi="Cascadia Mono" w:cs="Cascadia Mono"/>
          <w:color w:val="000000"/>
          <w:sz w:val="19"/>
          <w:szCs w:val="19"/>
        </w:rPr>
        <w:t>()</w:t>
      </w:r>
    </w:p>
    <w:p w14:paraId="1D36766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D68122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InitializeComponent();</w:t>
      </w:r>
    </w:p>
    <w:p w14:paraId="2C8DFEE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E787A0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EEE020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5389A8D" w14:textId="77777777" w:rsidR="00863E44" w:rsidRDefault="00863E44" w:rsidP="00863E44">
      <w:pPr>
        <w:jc w:val="center"/>
        <w:rPr>
          <w:sz w:val="28"/>
          <w:szCs w:val="28"/>
        </w:rPr>
      </w:pPr>
    </w:p>
    <w:p w14:paraId="6E9E8BD1" w14:textId="7A22EEC1" w:rsidR="00863E44" w:rsidRDefault="00863E44" w:rsidP="00863E44">
      <w:pPr>
        <w:jc w:val="center"/>
        <w:rPr>
          <w:sz w:val="28"/>
          <w:szCs w:val="28"/>
        </w:rPr>
      </w:pPr>
      <w:r>
        <w:rPr>
          <w:sz w:val="28"/>
          <w:szCs w:val="28"/>
        </w:rPr>
        <w:t>AddRecipeUC.cs</w:t>
      </w:r>
    </w:p>
    <w:p w14:paraId="498F513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A2C389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2D8327B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1B972F7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12047A2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50CE7A5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C391FF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System.Net.NetworkInformation;</w:t>
      </w:r>
    </w:p>
    <w:p w14:paraId="568C534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0645B2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0509F17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698207B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TastyTableClassLibrary;</w:t>
      </w:r>
    </w:p>
    <w:p w14:paraId="3C6F30B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WinUI.UserControls;</w:t>
      </w:r>
    </w:p>
    <w:p w14:paraId="10AC43D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System.Windows.Forms.VisualStyles.VisualStyleElement;</w:t>
      </w:r>
    </w:p>
    <w:p w14:paraId="3BB2FF1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Button = System.Windows.Forms.Button;</w:t>
      </w:r>
    </w:p>
    <w:p w14:paraId="5CF0345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TextBox = System.Windows.Forms.TextBox;</w:t>
      </w:r>
    </w:p>
    <w:p w14:paraId="0614256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Microsoft.VisualBasic;</w:t>
      </w:r>
    </w:p>
    <w:p w14:paraId="4DEAA9D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3E819DE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WinUI</w:t>
      </w:r>
    </w:p>
    <w:p w14:paraId="0D928A3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9CE4DA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AddRecipeUC</w:t>
      </w:r>
      <w:r>
        <w:rPr>
          <w:rFonts w:ascii="Cascadia Mono" w:hAnsi="Cascadia Mono" w:cs="Cascadia Mono"/>
          <w:color w:val="000000"/>
          <w:sz w:val="19"/>
          <w:szCs w:val="19"/>
        </w:rPr>
        <w:t xml:space="preserve"> : UserControl</w:t>
      </w:r>
    </w:p>
    <w:p w14:paraId="0A8502E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BCD944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Recipe newRecipe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Recipe();</w:t>
      </w:r>
    </w:p>
    <w:p w14:paraId="08BEA71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AddRecipeUC</w:t>
      </w:r>
      <w:r>
        <w:rPr>
          <w:rFonts w:ascii="Cascadia Mono" w:hAnsi="Cascadia Mono" w:cs="Cascadia Mono"/>
          <w:color w:val="000000"/>
          <w:sz w:val="19"/>
          <w:szCs w:val="19"/>
        </w:rPr>
        <w:t>()</w:t>
      </w:r>
    </w:p>
    <w:p w14:paraId="151CC66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BF4BF0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InitializeComponent();</w:t>
      </w:r>
    </w:p>
    <w:p w14:paraId="4751464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QuantityLabel.Visible=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4032B9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UnitLabel.Visible=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8AB8F4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IngNameLabel.Visible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8A5623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AddIngButton.Visible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BB5279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TempCharComboBox.Visible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FBC259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TempCharLabel.Visible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FFA0C7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RecipeNameLabel.Visible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6BDBE9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RecipeNameTextBox.Visible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845CD5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TempNumLabel.Visible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8E39A0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TempNumTextBox.Visible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E9928C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DisplayRecipeTextBox.Visible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4BE4E8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ReadyButton.Visible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3D6A08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DonWIngButton.Visible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BD82F3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F98D76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358B822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addIngrControl = 5;</w:t>
      </w:r>
    </w:p>
    <w:p w14:paraId="440BCFF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AddIngButton_Click(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435A4A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8FB3CF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AddIngredientUC newIng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AddIngredientUC();</w:t>
      </w:r>
    </w:p>
    <w:p w14:paraId="095DB6F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.Controls.Add(newIng);</w:t>
      </w:r>
    </w:p>
    <w:p w14:paraId="6B407A7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23A7208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newIng.Top = addIngrControl * 40;</w:t>
      </w:r>
    </w:p>
    <w:p w14:paraId="5D982AF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newIng.Left = 11;</w:t>
      </w:r>
    </w:p>
    <w:p w14:paraId="31B547F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addIngrControl += 1;</w:t>
      </w:r>
    </w:p>
    <w:p w14:paraId="1296500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B88139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1E63C6B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AddNewRecipeButton_Click(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4CC46C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BC445B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//QuantityLabel.Visible = true;</w:t>
      </w:r>
    </w:p>
    <w:p w14:paraId="13B450D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//UnitLabel.Visible = true;</w:t>
      </w:r>
    </w:p>
    <w:p w14:paraId="078DC7C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//IngNameLabel.Visible = true;</w:t>
      </w:r>
    </w:p>
    <w:p w14:paraId="65370E2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//AddIngButton.Visible = true;</w:t>
      </w:r>
    </w:p>
    <w:p w14:paraId="0C27436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TempCharComboBox.Visible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952116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TempCharLabel.Visible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C72525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RecipeNameLabel.Visible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8CEB19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RecipeNameTextBox.Visible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C7FFF1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TempNumLabel.Visible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56909C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TempNumTextBox.Visible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9A86EE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ReadyButton.Visible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DB397C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3DD3149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5CA00D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118FB22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SaveRecipeName()</w:t>
      </w:r>
    </w:p>
    <w:p w14:paraId="50B1EE16"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507A81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DisplayRecipeTextBox.Visible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1C976D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newRecipe.RecName = RecipeNameTextBox.Text;</w:t>
      </w:r>
    </w:p>
    <w:p w14:paraId="48E0FE2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Int32.TryParse(TempNumTextBox.Text, </w:t>
      </w:r>
      <w:r>
        <w:rPr>
          <w:rFonts w:ascii="Cascadia Mono" w:hAnsi="Cascadia Mono" w:cs="Cascadia Mono"/>
          <w:color w:val="0000FF"/>
          <w:sz w:val="19"/>
          <w:szCs w:val="19"/>
        </w:rPr>
        <w:t>out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temp);</w:t>
      </w:r>
    </w:p>
    <w:p w14:paraId="7A84100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newRecipe.TempNum = temp;</w:t>
      </w:r>
    </w:p>
    <w:p w14:paraId="3767331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newRecipe.TempChar = TempCharComboBox.Text;</w:t>
      </w:r>
    </w:p>
    <w:p w14:paraId="0D2081E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//SqliteDataAccess.SaveRecipe(newRecipe);</w:t>
      </w:r>
    </w:p>
    <w:p w14:paraId="3325494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//int id = SqliteDataAccess.LoadRecipeID(newRecipe.Name).ID;</w:t>
      </w:r>
    </w:p>
    <w:p w14:paraId="3877E22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 id;</w:t>
      </w:r>
    </w:p>
    <w:p w14:paraId="6A2C046D"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newRecipe.RecID = SqliteDataAccess.SaveRecipe(newRecipe);</w:t>
      </w:r>
    </w:p>
    <w:p w14:paraId="35B2B90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470AC1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1187B05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ReadyButton_Click(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D84273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1E0176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QuantityLabel.Visible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CEEC8B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UnitLabel.Visible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F982AD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IngNameLabel.Visible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BAF6F2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AddIngButton.Visible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449676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DonWIngButton.Visible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F114BC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SaveRecipeName();</w:t>
      </w:r>
    </w:p>
    <w:p w14:paraId="3594542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66D2D9E"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757BCAE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29231AB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PassRecipeID()</w:t>
      </w:r>
    </w:p>
    <w:p w14:paraId="42C3C30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B1CDAD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newRecipe.RecID;</w:t>
      </w:r>
    </w:p>
    <w:p w14:paraId="4D05913A"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A12D6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DonWIngButton_Click(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758496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1058F1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AddIngButton.Visible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D507EC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 = </w:t>
      </w:r>
      <w:r>
        <w:rPr>
          <w:rFonts w:ascii="Cascadia Mono" w:hAnsi="Cascadia Mono" w:cs="Cascadia Mono"/>
          <w:color w:val="A31515"/>
          <w:sz w:val="19"/>
          <w:szCs w:val="19"/>
        </w:rPr>
        <w:t>"How many steps are in this recipe?"</w:t>
      </w:r>
      <w:r>
        <w:rPr>
          <w:rFonts w:ascii="Cascadia Mono" w:hAnsi="Cascadia Mono" w:cs="Cascadia Mono"/>
          <w:color w:val="000000"/>
          <w:sz w:val="19"/>
          <w:szCs w:val="19"/>
        </w:rPr>
        <w:t>;</w:t>
      </w:r>
    </w:p>
    <w:p w14:paraId="641BEB4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A31515"/>
          <w:sz w:val="19"/>
          <w:szCs w:val="19"/>
        </w:rPr>
        <w:t>"Recipe Instructions"</w:t>
      </w:r>
      <w:r>
        <w:rPr>
          <w:rFonts w:ascii="Cascadia Mono" w:hAnsi="Cascadia Mono" w:cs="Cascadia Mono"/>
          <w:color w:val="000000"/>
          <w:sz w:val="19"/>
          <w:szCs w:val="19"/>
        </w:rPr>
        <w:t>;</w:t>
      </w:r>
    </w:p>
    <w:p w14:paraId="1E1D3CD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62B2B86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numofInstrS = Interaction.InputBox(message, title);</w:t>
      </w:r>
    </w:p>
    <w:p w14:paraId="7D58194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37CEDA44"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Int32.TryParse(numofInstrS, </w:t>
      </w:r>
      <w:r>
        <w:rPr>
          <w:rFonts w:ascii="Cascadia Mono" w:hAnsi="Cascadia Mono" w:cs="Cascadia Mono"/>
          <w:color w:val="0000FF"/>
          <w:sz w:val="19"/>
          <w:szCs w:val="19"/>
        </w:rPr>
        <w:t>out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numofInstrN);</w:t>
      </w:r>
    </w:p>
    <w:p w14:paraId="159826F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091B976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1; i &lt; numofInstrN + 1; i++)</w:t>
      </w:r>
    </w:p>
    <w:p w14:paraId="028C948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629C7EB"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Instruction inst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Instruction();</w:t>
      </w:r>
    </w:p>
    <w:p w14:paraId="6BE75EE8"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inst.StepNum = i;</w:t>
      </w:r>
    </w:p>
    <w:p w14:paraId="2630E7A3"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message = </w:t>
      </w:r>
      <w:r>
        <w:rPr>
          <w:rFonts w:ascii="Cascadia Mono" w:hAnsi="Cascadia Mono" w:cs="Cascadia Mono"/>
          <w:color w:val="A31515"/>
          <w:sz w:val="19"/>
          <w:szCs w:val="19"/>
        </w:rPr>
        <w:t>"Step "</w:t>
      </w:r>
      <w:r>
        <w:rPr>
          <w:rFonts w:ascii="Cascadia Mono" w:hAnsi="Cascadia Mono" w:cs="Cascadia Mono"/>
          <w:color w:val="000000"/>
          <w:sz w:val="19"/>
          <w:szCs w:val="19"/>
        </w:rPr>
        <w:t xml:space="preserve"> + i;</w:t>
      </w:r>
    </w:p>
    <w:p w14:paraId="3D332DB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title = </w:t>
      </w:r>
      <w:r>
        <w:rPr>
          <w:rFonts w:ascii="Cascadia Mono" w:hAnsi="Cascadia Mono" w:cs="Cascadia Mono"/>
          <w:color w:val="A31515"/>
          <w:sz w:val="19"/>
          <w:szCs w:val="19"/>
        </w:rPr>
        <w:t>"Recipe Steps"</w:t>
      </w:r>
      <w:r>
        <w:rPr>
          <w:rFonts w:ascii="Cascadia Mono" w:hAnsi="Cascadia Mono" w:cs="Cascadia Mono"/>
          <w:color w:val="000000"/>
          <w:sz w:val="19"/>
          <w:szCs w:val="19"/>
        </w:rPr>
        <w:t>;</w:t>
      </w:r>
    </w:p>
    <w:p w14:paraId="6F6D5C42"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inst.Description = Interaction.InputBox(message, title);</w:t>
      </w:r>
    </w:p>
    <w:p w14:paraId="51793235"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inst.RecID = newRecipe.RecID;</w:t>
      </w:r>
    </w:p>
    <w:p w14:paraId="3187FA30"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4895E29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SqliteDataAccess.SaveInstructions(inst);</w:t>
      </w:r>
    </w:p>
    <w:p w14:paraId="3922D549"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085D12D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75A94461"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9B141DC"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p>
    <w:p w14:paraId="2038823F"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
    <w:p w14:paraId="32E95EF7" w14:textId="77777777" w:rsidR="00863E44" w:rsidRDefault="00863E44" w:rsidP="00863E44">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E42A9AE" w14:textId="3DECE66C" w:rsidR="00863E44" w:rsidRDefault="00863E44" w:rsidP="00863E44">
      <w:pPr>
        <w:jc w:val="center"/>
        <w:rPr>
          <w:sz w:val="28"/>
          <w:szCs w:val="28"/>
        </w:rPr>
      </w:pPr>
      <w:r>
        <w:rPr>
          <w:rFonts w:ascii="Cascadia Mono" w:hAnsi="Cascadia Mono" w:cs="Cascadia Mono"/>
          <w:color w:val="000000"/>
          <w:sz w:val="19"/>
          <w:szCs w:val="19"/>
        </w:rPr>
        <w:t>}</w:t>
      </w:r>
    </w:p>
    <w:p w14:paraId="737E8F2B" w14:textId="456BE7AE" w:rsidR="00863E44" w:rsidRDefault="00863E44" w:rsidP="00863E44">
      <w:pPr>
        <w:jc w:val="center"/>
        <w:rPr>
          <w:sz w:val="28"/>
          <w:szCs w:val="28"/>
        </w:rPr>
      </w:pPr>
      <w:r>
        <w:rPr>
          <w:sz w:val="28"/>
          <w:szCs w:val="28"/>
        </w:rPr>
        <w:t>AddIngredientUC.cs</w:t>
      </w:r>
    </w:p>
    <w:p w14:paraId="3770CF81"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DD558D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7CBED75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4057581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71DBCC43"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183818F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B232BB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4F51508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7D8BB36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736E0DC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TastyTableClassLibrary;</w:t>
      </w:r>
    </w:p>
    <w:p w14:paraId="6014185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System.Windows.Forms.VisualStyles.VisualStyleElement;</w:t>
      </w:r>
    </w:p>
    <w:p w14:paraId="7DF765B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170758E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WinUI.UserControls</w:t>
      </w:r>
    </w:p>
    <w:p w14:paraId="0FEA9453"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548F80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AddIngredientUC</w:t>
      </w:r>
      <w:r>
        <w:rPr>
          <w:rFonts w:ascii="Cascadia Mono" w:hAnsi="Cascadia Mono" w:cs="Cascadia Mono"/>
          <w:color w:val="000000"/>
          <w:sz w:val="19"/>
          <w:szCs w:val="19"/>
        </w:rPr>
        <w:t xml:space="preserve"> : UserControl</w:t>
      </w:r>
    </w:p>
    <w:p w14:paraId="4B6060D6"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B6FDD5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AddIngredientUC</w:t>
      </w:r>
      <w:r>
        <w:rPr>
          <w:rFonts w:ascii="Cascadia Mono" w:hAnsi="Cascadia Mono" w:cs="Cascadia Mono"/>
          <w:color w:val="000000"/>
          <w:sz w:val="19"/>
          <w:szCs w:val="19"/>
        </w:rPr>
        <w:t>()</w:t>
      </w:r>
    </w:p>
    <w:p w14:paraId="1D8B262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t>{</w:t>
      </w:r>
    </w:p>
    <w:p w14:paraId="7E436DF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InitializeComponent();</w:t>
      </w:r>
    </w:p>
    <w:p w14:paraId="7BDDDD9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989D8D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List&lt;Ingredient&gt; IngredientsForRecipe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List&lt;Ingredient&gt;();</w:t>
      </w:r>
    </w:p>
    <w:p w14:paraId="0851AAB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//public RecipeBridge recipeBridge = new RecipeBridge();</w:t>
      </w:r>
    </w:p>
    <w:p w14:paraId="400F282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recipeID;</w:t>
      </w:r>
    </w:p>
    <w:p w14:paraId="2084AC8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ingredientID;</w:t>
      </w:r>
    </w:p>
    <w:p w14:paraId="1CDA6AC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023F9B6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SelectedIngr()</w:t>
      </w:r>
    </w:p>
    <w:p w14:paraId="5D38A37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0E3F42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Ingredient ing = </w:t>
      </w:r>
      <w:r>
        <w:rPr>
          <w:rFonts w:ascii="Cascadia Mono" w:hAnsi="Cascadia Mono" w:cs="Cascadia Mono"/>
          <w:color w:val="0000FF"/>
          <w:sz w:val="19"/>
          <w:szCs w:val="19"/>
        </w:rPr>
        <w:t>new</w:t>
      </w:r>
      <w:r>
        <w:rPr>
          <w:rFonts w:ascii="Cascadia Mono" w:hAnsi="Cascadia Mono" w:cs="Cascadia Mono"/>
          <w:color w:val="000000"/>
          <w:sz w:val="19"/>
          <w:szCs w:val="19"/>
        </w:rPr>
        <w:t xml:space="preserve"> Ingredient();</w:t>
      </w:r>
    </w:p>
    <w:p w14:paraId="241A90E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textBox1.Text;</w:t>
      </w:r>
    </w:p>
    <w:p w14:paraId="2A35B6C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quantity = </w:t>
      </w:r>
      <w:r>
        <w:rPr>
          <w:rFonts w:ascii="Cascadia Mono" w:hAnsi="Cascadia Mono" w:cs="Cascadia Mono"/>
          <w:color w:val="0000FF"/>
          <w:sz w:val="19"/>
          <w:szCs w:val="19"/>
        </w:rPr>
        <w:t>double</w:t>
      </w:r>
      <w:r>
        <w:rPr>
          <w:rFonts w:ascii="Cascadia Mono" w:hAnsi="Cascadia Mono" w:cs="Cascadia Mono"/>
          <w:color w:val="000000"/>
          <w:sz w:val="19"/>
          <w:szCs w:val="19"/>
        </w:rPr>
        <w:t>.Parse(QuantityComboBox.Text);</w:t>
      </w:r>
    </w:p>
    <w:p w14:paraId="69B0AC81"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string</w:t>
      </w:r>
      <w:r>
        <w:rPr>
          <w:rFonts w:ascii="Cascadia Mono" w:hAnsi="Cascadia Mono" w:cs="Cascadia Mono"/>
          <w:color w:val="000000"/>
          <w:sz w:val="19"/>
          <w:szCs w:val="19"/>
        </w:rPr>
        <w:t xml:space="preserve"> unit = UnitComboBox.Text;</w:t>
      </w:r>
    </w:p>
    <w:p w14:paraId="39D6B90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7D84945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RecipeBridge recipeBridge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RecipeBridge();</w:t>
      </w:r>
    </w:p>
    <w:p w14:paraId="623C7951"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450707D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ing.IngName = name;</w:t>
      </w:r>
    </w:p>
    <w:p w14:paraId="39C4C721"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ing.Quantity = quantity;</w:t>
      </w:r>
    </w:p>
    <w:p w14:paraId="4D1818C6"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ing.Unit = unit;</w:t>
      </w:r>
    </w:p>
    <w:p w14:paraId="307B515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05EBBE7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//SqliteDataAccess.SaveIngredients(ing);</w:t>
      </w:r>
    </w:p>
    <w:p w14:paraId="3FF77303"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ingredientID = SqliteDataAccess.SaveIngrReturnID(ing);</w:t>
      </w:r>
    </w:p>
    <w:p w14:paraId="13041D5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MessageBox.Show(</w:t>
      </w:r>
      <w:r>
        <w:rPr>
          <w:rFonts w:ascii="Cascadia Mono" w:hAnsi="Cascadia Mono" w:cs="Cascadia Mono"/>
          <w:color w:val="A31515"/>
          <w:sz w:val="19"/>
          <w:szCs w:val="19"/>
        </w:rPr>
        <w:t>"Saved!"</w:t>
      </w:r>
      <w:r>
        <w:rPr>
          <w:rFonts w:ascii="Cascadia Mono" w:hAnsi="Cascadia Mono" w:cs="Cascadia Mono"/>
          <w:color w:val="000000"/>
          <w:sz w:val="19"/>
          <w:szCs w:val="19"/>
        </w:rPr>
        <w:t xml:space="preserve">); </w:t>
      </w:r>
      <w:r>
        <w:rPr>
          <w:rFonts w:ascii="Cascadia Mono" w:hAnsi="Cascadia Mono" w:cs="Cascadia Mono"/>
          <w:color w:val="008000"/>
          <w:sz w:val="19"/>
          <w:szCs w:val="19"/>
        </w:rPr>
        <w:t>//Comment out later</w:t>
      </w:r>
    </w:p>
    <w:p w14:paraId="1FE792D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IngredientsForRecipe.Add(ing);</w:t>
      </w:r>
    </w:p>
    <w:p w14:paraId="11F906F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recipeID = AddRecipeUC.PassRecipeID();</w:t>
      </w:r>
    </w:p>
    <w:p w14:paraId="198D08C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//ingredientID = SqliteDataAccess.LoadIngredientID(ing.Name).ID;</w:t>
      </w:r>
    </w:p>
    <w:p w14:paraId="5297567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//MessageBox.Show(recipeID.ToString() + ingredientID.ToString());</w:t>
      </w:r>
    </w:p>
    <w:p w14:paraId="12DE1E8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recipeBridge.RecID = recipeID;</w:t>
      </w:r>
    </w:p>
    <w:p w14:paraId="6E46EDF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recipeBridge.IngID = ingredientID;</w:t>
      </w:r>
    </w:p>
    <w:p w14:paraId="32235E3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SqliteDataAccess.SavetoBridge(recipeBridge);</w:t>
      </w:r>
    </w:p>
    <w:p w14:paraId="11E337C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Fix recipeID retrieval </w:t>
      </w:r>
    </w:p>
    <w:p w14:paraId="54DFC38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75D0403"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366FA52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SaveButton_Click(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41ECC1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C89484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SelectedIngr();</w:t>
      </w:r>
    </w:p>
    <w:p w14:paraId="19A7B52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DE34D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9E36D5"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54AA669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39EB94F" w14:textId="282E8733" w:rsidR="00863E44" w:rsidRDefault="000542AD" w:rsidP="000542AD">
      <w:pPr>
        <w:jc w:val="center"/>
        <w:rPr>
          <w:sz w:val="28"/>
          <w:szCs w:val="28"/>
        </w:rPr>
      </w:pPr>
      <w:r>
        <w:rPr>
          <w:rFonts w:ascii="Cascadia Mono" w:hAnsi="Cascadia Mono" w:cs="Cascadia Mono"/>
          <w:color w:val="000000"/>
          <w:sz w:val="19"/>
          <w:szCs w:val="19"/>
        </w:rPr>
        <w:t>}</w:t>
      </w:r>
    </w:p>
    <w:p w14:paraId="42F4E449" w14:textId="52191456" w:rsidR="00863E44" w:rsidRDefault="00863E44" w:rsidP="00863E44">
      <w:pPr>
        <w:jc w:val="center"/>
        <w:rPr>
          <w:sz w:val="28"/>
          <w:szCs w:val="28"/>
        </w:rPr>
      </w:pPr>
      <w:r>
        <w:rPr>
          <w:sz w:val="28"/>
          <w:szCs w:val="28"/>
        </w:rPr>
        <w:t>AboutUC.cs</w:t>
      </w:r>
    </w:p>
    <w:p w14:paraId="09006CF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061CA53"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729BB6A1"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5ABA2EA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339CB9B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1E8DCE1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41291B8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112FB7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3044E443"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5DF5996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320A238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WinUI</w:t>
      </w:r>
    </w:p>
    <w:p w14:paraId="4A021DE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4E43012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AboutUC</w:t>
      </w:r>
      <w:r>
        <w:rPr>
          <w:rFonts w:ascii="Cascadia Mono" w:hAnsi="Cascadia Mono" w:cs="Cascadia Mono"/>
          <w:color w:val="000000"/>
          <w:sz w:val="19"/>
          <w:szCs w:val="19"/>
        </w:rPr>
        <w:t xml:space="preserve"> : UserControl</w:t>
      </w:r>
    </w:p>
    <w:p w14:paraId="7B90699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E2FD50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AboutUC</w:t>
      </w:r>
      <w:r>
        <w:rPr>
          <w:rFonts w:ascii="Cascadia Mono" w:hAnsi="Cascadia Mono" w:cs="Cascadia Mono"/>
          <w:color w:val="000000"/>
          <w:sz w:val="19"/>
          <w:szCs w:val="19"/>
        </w:rPr>
        <w:t>()</w:t>
      </w:r>
    </w:p>
    <w:p w14:paraId="3C0CE555"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5C6BBB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InitializeComponent();</w:t>
      </w:r>
    </w:p>
    <w:p w14:paraId="441CC435"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1EA005D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C0CC1B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BEFCD90" w14:textId="1071C8E1" w:rsidR="000542AD" w:rsidRDefault="000542AD" w:rsidP="000542AD">
      <w:pPr>
        <w:jc w:val="center"/>
        <w:rPr>
          <w:sz w:val="28"/>
          <w:szCs w:val="28"/>
        </w:rPr>
      </w:pPr>
      <w:r>
        <w:rPr>
          <w:rFonts w:ascii="Cascadia Mono" w:hAnsi="Cascadia Mono" w:cs="Cascadia Mono"/>
          <w:color w:val="000000"/>
          <w:sz w:val="19"/>
          <w:szCs w:val="19"/>
        </w:rPr>
        <w:t>}</w:t>
      </w:r>
    </w:p>
    <w:p w14:paraId="29850478" w14:textId="6F74CD45" w:rsidR="00863E44" w:rsidRDefault="00863E44" w:rsidP="00863E44">
      <w:pPr>
        <w:jc w:val="center"/>
        <w:rPr>
          <w:sz w:val="28"/>
          <w:szCs w:val="28"/>
        </w:rPr>
      </w:pPr>
      <w:r>
        <w:rPr>
          <w:sz w:val="28"/>
          <w:szCs w:val="28"/>
        </w:rPr>
        <w:t>User.cs</w:t>
      </w:r>
    </w:p>
    <w:p w14:paraId="119B9B4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99FE8B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26AEFDE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22508AA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System.Security.Cryptography;</w:t>
      </w:r>
    </w:p>
    <w:p w14:paraId="06E4C1F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10F15C7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1675559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2E614E35"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TastyTableClassLibrary</w:t>
      </w:r>
    </w:p>
    <w:p w14:paraId="6602249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B43814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67C4B19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FDD5A9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r>
        <w:rPr>
          <w:rFonts w:ascii="Cascadia Mono" w:hAnsi="Cascadia Mono" w:cs="Cascadia Mono"/>
          <w:color w:val="000000"/>
          <w:sz w:val="19"/>
          <w:szCs w:val="19"/>
        </w:rPr>
        <w:t>() { }</w:t>
      </w:r>
    </w:p>
    <w:p w14:paraId="69E985A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B880F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738CA9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8C0DF8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4CA56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HashPass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972F67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Salt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6682C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59B4123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EncryptPassword(</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salt)</w:t>
      </w:r>
    </w:p>
    <w:p w14:paraId="6C2AABF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C148F4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No need to reverse the hash, we just store the salt, use the same salt when hashing attempted password</w:t>
      </w:r>
    </w:p>
    <w:p w14:paraId="7BC9819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and then compare the two already hashed passwords</w:t>
      </w:r>
    </w:p>
    <w:p w14:paraId="7C7C6B4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(SHA256 sha256 = SHA256.Create())</w:t>
      </w:r>
    </w:p>
    <w:p w14:paraId="4C2D115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7FFCCA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byte</w:t>
      </w:r>
      <w:r>
        <w:rPr>
          <w:rFonts w:ascii="Cascadia Mono" w:hAnsi="Cascadia Mono" w:cs="Cascadia Mono"/>
          <w:color w:val="000000"/>
          <w:sz w:val="19"/>
          <w:szCs w:val="19"/>
        </w:rPr>
        <w:t>[] hashBytes = sha256.ComputeHash(Encoding.UTF8.GetBytes(password + salt));</w:t>
      </w:r>
    </w:p>
    <w:p w14:paraId="2B5B723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StringBuilder builder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6E39ADE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hashBytes.Length; i++)</w:t>
      </w:r>
    </w:p>
    <w:p w14:paraId="35D05AE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153CBC9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builder.Append(hashBytes[i].ToString(</w:t>
      </w:r>
      <w:r>
        <w:rPr>
          <w:rFonts w:ascii="Cascadia Mono" w:hAnsi="Cascadia Mono" w:cs="Cascadia Mono"/>
          <w:color w:val="A31515"/>
          <w:sz w:val="19"/>
          <w:szCs w:val="19"/>
        </w:rPr>
        <w:t>"x2"</w:t>
      </w:r>
      <w:r>
        <w:rPr>
          <w:rFonts w:ascii="Cascadia Mono" w:hAnsi="Cascadia Mono" w:cs="Cascadia Mono"/>
          <w:color w:val="000000"/>
          <w:sz w:val="19"/>
          <w:szCs w:val="19"/>
        </w:rPr>
        <w:t>));</w:t>
      </w:r>
    </w:p>
    <w:p w14:paraId="561CCBA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29BE49E5"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builder.ToString();</w:t>
      </w:r>
    </w:p>
    <w:p w14:paraId="0425A9D1"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33F05F5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785563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4149EAE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String CreateSalt(</w:t>
      </w:r>
      <w:r>
        <w:rPr>
          <w:rFonts w:ascii="Cascadia Mono" w:hAnsi="Cascadia Mono" w:cs="Cascadia Mono"/>
          <w:color w:val="0000FF"/>
          <w:sz w:val="19"/>
          <w:szCs w:val="19"/>
        </w:rPr>
        <w:t>int</w:t>
      </w:r>
      <w:r>
        <w:rPr>
          <w:rFonts w:ascii="Cascadia Mono" w:hAnsi="Cascadia Mono" w:cs="Cascadia Mono"/>
          <w:color w:val="000000"/>
          <w:sz w:val="19"/>
          <w:szCs w:val="19"/>
        </w:rPr>
        <w:t xml:space="preserve"> size)</w:t>
      </w:r>
    </w:p>
    <w:p w14:paraId="4BC6699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5CE1B2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var</w:t>
      </w:r>
      <w:r>
        <w:rPr>
          <w:rFonts w:ascii="Cascadia Mono" w:hAnsi="Cascadia Mono" w:cs="Cascadia Mono"/>
          <w:color w:val="000000"/>
          <w:sz w:val="19"/>
          <w:szCs w:val="19"/>
        </w:rPr>
        <w:t xml:space="preserve"> rng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System.Security.Cryptography.RNGCryptoServiceProvider();</w:t>
      </w:r>
    </w:p>
    <w:p w14:paraId="1EF56C36"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var</w:t>
      </w:r>
      <w:r>
        <w:rPr>
          <w:rFonts w:ascii="Cascadia Mono" w:hAnsi="Cascadia Mono" w:cs="Cascadia Mono"/>
          <w:color w:val="000000"/>
          <w:sz w:val="19"/>
          <w:szCs w:val="19"/>
        </w:rPr>
        <w:t xml:space="preserve"> buff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[size];</w:t>
      </w:r>
    </w:p>
    <w:p w14:paraId="4845057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rng.GetBytes(buff);</w:t>
      </w:r>
    </w:p>
    <w:p w14:paraId="1AEEB83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Convert.ToBase64String(buff);</w:t>
      </w:r>
    </w:p>
    <w:p w14:paraId="531EBD1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t>}</w:t>
      </w:r>
    </w:p>
    <w:p w14:paraId="5D4A3A9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03B73F2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B849454" w14:textId="27FF6649" w:rsidR="000542AD" w:rsidRDefault="000542AD" w:rsidP="000542AD">
      <w:pPr>
        <w:jc w:val="center"/>
        <w:rPr>
          <w:sz w:val="28"/>
          <w:szCs w:val="28"/>
        </w:rPr>
      </w:pPr>
      <w:r>
        <w:rPr>
          <w:rFonts w:ascii="Cascadia Mono" w:hAnsi="Cascadia Mono" w:cs="Cascadia Mono"/>
          <w:color w:val="000000"/>
          <w:sz w:val="19"/>
          <w:szCs w:val="19"/>
        </w:rPr>
        <w:t>}</w:t>
      </w:r>
    </w:p>
    <w:p w14:paraId="19BC3206" w14:textId="3E82E73B" w:rsidR="00863E44" w:rsidRDefault="00863E44" w:rsidP="00863E44">
      <w:pPr>
        <w:jc w:val="center"/>
        <w:rPr>
          <w:sz w:val="28"/>
          <w:szCs w:val="28"/>
        </w:rPr>
      </w:pPr>
      <w:r>
        <w:rPr>
          <w:sz w:val="28"/>
          <w:szCs w:val="28"/>
        </w:rPr>
        <w:t>SqliteDataAccess.cs</w:t>
      </w:r>
    </w:p>
    <w:p w14:paraId="18BEF021"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Dapper;</w:t>
      </w:r>
    </w:p>
    <w:p w14:paraId="700EECB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79B1FD1"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5203C6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System.Configuration;</w:t>
      </w:r>
    </w:p>
    <w:p w14:paraId="20BA7DC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2D78423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System.Data.SQLite;</w:t>
      </w:r>
    </w:p>
    <w:p w14:paraId="7991FD2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70AA40B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4E82CF6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0B5B918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System.Xml.Linq;</w:t>
      </w:r>
    </w:p>
    <w:p w14:paraId="52EB1CE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20C14FA5"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TastyTableClassLibrary</w:t>
      </w:r>
    </w:p>
    <w:p w14:paraId="3319327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B23B6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SqliteDataAccess</w:t>
      </w:r>
    </w:p>
    <w:p w14:paraId="189CAF8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E06F68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User LoadUser(</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w:t>
      </w:r>
    </w:p>
    <w:p w14:paraId="7C2D92F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B6C8883"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(IDbConnection cnn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SQLiteConnection(LoadConnectionString()))</w:t>
      </w:r>
    </w:p>
    <w:p w14:paraId="0DBE07F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E45859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Username = Username };</w:t>
      </w:r>
    </w:p>
    <w:p w14:paraId="5C230EC1"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output = cnn.QuerySingle&lt;User&gt;(</w:t>
      </w:r>
      <w:r>
        <w:rPr>
          <w:rFonts w:ascii="Cascadia Mono" w:hAnsi="Cascadia Mono" w:cs="Cascadia Mono"/>
          <w:color w:val="A31515"/>
          <w:sz w:val="19"/>
          <w:szCs w:val="19"/>
        </w:rPr>
        <w:t>"SELECT * from UserLogin WHERE Username = @Username"</w:t>
      </w:r>
      <w:r>
        <w:rPr>
          <w:rFonts w:ascii="Cascadia Mono" w:hAnsi="Cascadia Mono" w:cs="Cascadia Mono"/>
          <w:color w:val="000000"/>
          <w:sz w:val="19"/>
          <w:szCs w:val="19"/>
        </w:rPr>
        <w:t>, parameters);</w:t>
      </w:r>
    </w:p>
    <w:p w14:paraId="47F9E99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output;</w:t>
      </w:r>
    </w:p>
    <w:p w14:paraId="598319C6"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80AB8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4422C46"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SaveUser(User user)</w:t>
      </w:r>
    </w:p>
    <w:p w14:paraId="79A92A0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9BF56D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(IDbConnection cnn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SQLiteConnection(LoadConnectionString()))</w:t>
      </w:r>
    </w:p>
    <w:p w14:paraId="6C745F2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774746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cnn.Execute(</w:t>
      </w:r>
      <w:r>
        <w:rPr>
          <w:rFonts w:ascii="Cascadia Mono" w:hAnsi="Cascadia Mono" w:cs="Cascadia Mono"/>
          <w:color w:val="A31515"/>
          <w:sz w:val="19"/>
          <w:szCs w:val="19"/>
        </w:rPr>
        <w:t>"insert into UserLogin (Username, FName, LName, HashPass, Salt) values (@Username, @FName, @LName, @HashPass, @Salt)"</w:t>
      </w:r>
      <w:r>
        <w:rPr>
          <w:rFonts w:ascii="Cascadia Mono" w:hAnsi="Cascadia Mono" w:cs="Cascadia Mono"/>
          <w:color w:val="000000"/>
          <w:sz w:val="19"/>
          <w:szCs w:val="19"/>
        </w:rPr>
        <w:t>, user);</w:t>
      </w:r>
    </w:p>
    <w:p w14:paraId="59A3583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A7CB915"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DD538D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07F169C5"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List&lt;Ingredient&gt; LoadIngredients(</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IngName)</w:t>
      </w:r>
    </w:p>
    <w:p w14:paraId="537354C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A872DB5"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(IDbConnection cnn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SQLiteConnection(LoadConnectionString()))</w:t>
      </w:r>
    </w:p>
    <w:p w14:paraId="7EF13811"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0700D0A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{IngName = IngName };</w:t>
      </w:r>
    </w:p>
    <w:p w14:paraId="455230E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//return cnn.Query&lt;Ingredient&gt;("SELECT * from Ingredient WHERE IngName LIKE \"%@IngName%\"", parameters).ToList();</w:t>
      </w:r>
    </w:p>
    <w:p w14:paraId="7D2BB0C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cnn.Query&lt;Ingredient&gt;(</w:t>
      </w:r>
      <w:r>
        <w:rPr>
          <w:rFonts w:ascii="Cascadia Mono" w:hAnsi="Cascadia Mono" w:cs="Cascadia Mono"/>
          <w:color w:val="A31515"/>
          <w:sz w:val="19"/>
          <w:szCs w:val="19"/>
        </w:rPr>
        <w:t>"SELECT * from Ingredient WHERE IngName LIKE '%' || @IngName || '%'"</w:t>
      </w:r>
      <w:r>
        <w:rPr>
          <w:rFonts w:ascii="Cascadia Mono" w:hAnsi="Cascadia Mono" w:cs="Cascadia Mono"/>
          <w:color w:val="000000"/>
          <w:sz w:val="19"/>
          <w:szCs w:val="19"/>
        </w:rPr>
        <w:t xml:space="preserve">, parameters).ToList(); </w:t>
      </w:r>
    </w:p>
    <w:p w14:paraId="102A142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395486E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AC8C24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SaveIngrReturnID(Ingredient ingr)</w:t>
      </w:r>
    </w:p>
    <w:p w14:paraId="02D226F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32E81D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(IDbConnection cnn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SQLiteConnection(LoadConnectionString()))</w:t>
      </w:r>
    </w:p>
    <w:p w14:paraId="3A38DFD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32F022C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cnn.QuerySingle&lt;</w:t>
      </w:r>
      <w:r>
        <w:rPr>
          <w:rFonts w:ascii="Cascadia Mono" w:hAnsi="Cascadia Mono" w:cs="Cascadia Mono"/>
          <w:color w:val="0000FF"/>
          <w:sz w:val="19"/>
          <w:szCs w:val="19"/>
        </w:rPr>
        <w:t>int</w:t>
      </w:r>
      <w:r>
        <w:rPr>
          <w:rFonts w:ascii="Cascadia Mono" w:hAnsi="Cascadia Mono" w:cs="Cascadia Mono"/>
          <w:color w:val="000000"/>
          <w:sz w:val="19"/>
          <w:szCs w:val="19"/>
        </w:rPr>
        <w:t>&gt;(</w:t>
      </w:r>
      <w:r>
        <w:rPr>
          <w:rFonts w:ascii="Cascadia Mono" w:hAnsi="Cascadia Mono" w:cs="Cascadia Mono"/>
          <w:color w:val="A31515"/>
          <w:sz w:val="19"/>
          <w:szCs w:val="19"/>
        </w:rPr>
        <w:t>"insert into Ingredient (IngName, Quantity, Unit) values (@IngName, @Quantity, @Unit) RETURNING IngID"</w:t>
      </w:r>
      <w:r>
        <w:rPr>
          <w:rFonts w:ascii="Cascadia Mono" w:hAnsi="Cascadia Mono" w:cs="Cascadia Mono"/>
          <w:color w:val="000000"/>
          <w:sz w:val="19"/>
          <w:szCs w:val="19"/>
        </w:rPr>
        <w:t>, ingr);</w:t>
      </w:r>
    </w:p>
    <w:p w14:paraId="417421A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1F3C2EA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2D6A9D6"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SaveInstructions(Instruction inst)</w:t>
      </w:r>
    </w:p>
    <w:p w14:paraId="603E698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5636AB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(IDbConnection cnn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SQLiteConnection(LoadConnectionString()))</w:t>
      </w:r>
    </w:p>
    <w:p w14:paraId="6202907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176C8A0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cnn.Execute(</w:t>
      </w:r>
      <w:r>
        <w:rPr>
          <w:rFonts w:ascii="Cascadia Mono" w:hAnsi="Cascadia Mono" w:cs="Cascadia Mono"/>
          <w:color w:val="A31515"/>
          <w:sz w:val="19"/>
          <w:szCs w:val="19"/>
        </w:rPr>
        <w:t>"insert into Instruction (StepNum, Description, RecID) values (@StepNum, @Description, @RecID)"</w:t>
      </w:r>
      <w:r>
        <w:rPr>
          <w:rFonts w:ascii="Cascadia Mono" w:hAnsi="Cascadia Mono" w:cs="Cascadia Mono"/>
          <w:color w:val="000000"/>
          <w:sz w:val="19"/>
          <w:szCs w:val="19"/>
        </w:rPr>
        <w:t>, inst);</w:t>
      </w:r>
    </w:p>
    <w:p w14:paraId="39F8313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018502C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6C8EA3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44CEB406"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List&lt;Instruction&gt; LoadInstructions(</w:t>
      </w:r>
      <w:r>
        <w:rPr>
          <w:rFonts w:ascii="Cascadia Mono" w:hAnsi="Cascadia Mono" w:cs="Cascadia Mono"/>
          <w:color w:val="0000FF"/>
          <w:sz w:val="19"/>
          <w:szCs w:val="19"/>
        </w:rPr>
        <w:t>int</w:t>
      </w:r>
      <w:r>
        <w:rPr>
          <w:rFonts w:ascii="Cascadia Mono" w:hAnsi="Cascadia Mono" w:cs="Cascadia Mono"/>
          <w:color w:val="000000"/>
          <w:sz w:val="19"/>
          <w:szCs w:val="19"/>
        </w:rPr>
        <w:t xml:space="preserve"> RecID)</w:t>
      </w:r>
    </w:p>
    <w:p w14:paraId="48DD2046"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62BEBF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(IDbConnection cnn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SQLiteConnection(LoadConnectionString()))</w:t>
      </w:r>
    </w:p>
    <w:p w14:paraId="3E07D74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DDA2D8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RecID = RecID };</w:t>
      </w:r>
    </w:p>
    <w:p w14:paraId="4612A95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cnn.Query&lt;Instruction&gt;(</w:t>
      </w:r>
      <w:r>
        <w:rPr>
          <w:rFonts w:ascii="Cascadia Mono" w:hAnsi="Cascadia Mono" w:cs="Cascadia Mono"/>
          <w:color w:val="A31515"/>
          <w:sz w:val="19"/>
          <w:szCs w:val="19"/>
        </w:rPr>
        <w:t>"SELECT * from Instruction WHERE RecID = @RecID"</w:t>
      </w:r>
      <w:r>
        <w:rPr>
          <w:rFonts w:ascii="Cascadia Mono" w:hAnsi="Cascadia Mono" w:cs="Cascadia Mono"/>
          <w:color w:val="000000"/>
          <w:sz w:val="19"/>
          <w:szCs w:val="19"/>
        </w:rPr>
        <w:t>, parameters).ToList();</w:t>
      </w:r>
    </w:p>
    <w:p w14:paraId="54F6E85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1F3B1503"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8A1E6A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//public static int SaveInstructions(Instruction inst)</w:t>
      </w:r>
    </w:p>
    <w:p w14:paraId="361AC1A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
    <w:p w14:paraId="3B84F35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r>
        <w:rPr>
          <w:rFonts w:ascii="Cascadia Mono" w:hAnsi="Cascadia Mono" w:cs="Cascadia Mono"/>
          <w:color w:val="008000"/>
          <w:sz w:val="19"/>
          <w:szCs w:val="19"/>
        </w:rPr>
        <w:tab/>
        <w:t>using (IDbConnection cnn = new SQLiteConnection(LoadConnectionString()))</w:t>
      </w:r>
    </w:p>
    <w:p w14:paraId="76786D9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r>
        <w:rPr>
          <w:rFonts w:ascii="Cascadia Mono" w:hAnsi="Cascadia Mono" w:cs="Cascadia Mono"/>
          <w:color w:val="008000"/>
          <w:sz w:val="19"/>
          <w:szCs w:val="19"/>
        </w:rPr>
        <w:tab/>
        <w:t>{</w:t>
      </w:r>
    </w:p>
    <w:p w14:paraId="0510B53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r>
        <w:rPr>
          <w:rFonts w:ascii="Cascadia Mono" w:hAnsi="Cascadia Mono" w:cs="Cascadia Mono"/>
          <w:color w:val="008000"/>
          <w:sz w:val="19"/>
          <w:szCs w:val="19"/>
        </w:rPr>
        <w:tab/>
      </w:r>
      <w:r>
        <w:rPr>
          <w:rFonts w:ascii="Cascadia Mono" w:hAnsi="Cascadia Mono" w:cs="Cascadia Mono"/>
          <w:color w:val="008000"/>
          <w:sz w:val="19"/>
          <w:szCs w:val="19"/>
        </w:rPr>
        <w:tab/>
        <w:t>return cnn.QuerySingle&lt;int&gt;("insert into Instruction (StepNum, Description, RecID) values (@StepNum, @Description, @RecID) RETURNING ID", inst);</w:t>
      </w:r>
    </w:p>
    <w:p w14:paraId="6D04A89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r>
        <w:rPr>
          <w:rFonts w:ascii="Cascadia Mono" w:hAnsi="Cascadia Mono" w:cs="Cascadia Mono"/>
          <w:color w:val="008000"/>
          <w:sz w:val="19"/>
          <w:szCs w:val="19"/>
        </w:rPr>
        <w:tab/>
        <w:t>}</w:t>
      </w:r>
    </w:p>
    <w:p w14:paraId="66C3953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
    <w:p w14:paraId="78417251"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01CB84D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Ingredient LoadIngredientID(</w:t>
      </w:r>
      <w:r>
        <w:rPr>
          <w:rFonts w:ascii="Cascadia Mono" w:hAnsi="Cascadia Mono" w:cs="Cascadia Mono"/>
          <w:color w:val="0000FF"/>
          <w:sz w:val="19"/>
          <w:szCs w:val="19"/>
        </w:rPr>
        <w:t>int</w:t>
      </w:r>
      <w:r>
        <w:rPr>
          <w:rFonts w:ascii="Cascadia Mono" w:hAnsi="Cascadia Mono" w:cs="Cascadia Mono"/>
          <w:color w:val="000000"/>
          <w:sz w:val="19"/>
          <w:szCs w:val="19"/>
        </w:rPr>
        <w:t xml:space="preserve"> IngID)</w:t>
      </w:r>
    </w:p>
    <w:p w14:paraId="77B4DA7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2CF7D1"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(IDbConnection cnn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SQLiteConnection(LoadConnectionString()))</w:t>
      </w:r>
    </w:p>
    <w:p w14:paraId="082C0AE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AA409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IngID = IngID };</w:t>
      </w:r>
    </w:p>
    <w:p w14:paraId="4A7DAFE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output = cnn.QuerySingle&lt;Ingredient&gt;(</w:t>
      </w:r>
      <w:r>
        <w:rPr>
          <w:rFonts w:ascii="Cascadia Mono" w:hAnsi="Cascadia Mono" w:cs="Cascadia Mono"/>
          <w:color w:val="A31515"/>
          <w:sz w:val="19"/>
          <w:szCs w:val="19"/>
        </w:rPr>
        <w:t>"SELECT * from Ingredient WHERE IngID = @IngID"</w:t>
      </w:r>
      <w:r>
        <w:rPr>
          <w:rFonts w:ascii="Cascadia Mono" w:hAnsi="Cascadia Mono" w:cs="Cascadia Mono"/>
          <w:color w:val="000000"/>
          <w:sz w:val="19"/>
          <w:szCs w:val="19"/>
        </w:rPr>
        <w:t>, parameters);</w:t>
      </w:r>
    </w:p>
    <w:p w14:paraId="52D3490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output;</w:t>
      </w:r>
    </w:p>
    <w:p w14:paraId="0EA660C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DB58B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E7DEB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2658EC93"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List&lt;Recipe&gt; LoadRecipe()</w:t>
      </w:r>
    </w:p>
    <w:p w14:paraId="3C789D2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32455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(IDbConnection cnn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SQLiteConnection(LoadConnectionString()))</w:t>
      </w:r>
    </w:p>
    <w:p w14:paraId="759A5EA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2E6D9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output = cnn.Query&lt;Recipe&gt;(</w:t>
      </w:r>
      <w:r>
        <w:rPr>
          <w:rFonts w:ascii="Cascadia Mono" w:hAnsi="Cascadia Mono" w:cs="Cascadia Mono"/>
          <w:color w:val="A31515"/>
          <w:sz w:val="19"/>
          <w:szCs w:val="19"/>
        </w:rPr>
        <w:t>"SELECT * from Recipe"</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DynamicParameters());</w:t>
      </w:r>
    </w:p>
    <w:p w14:paraId="162FC906"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output.ToList();</w:t>
      </w:r>
    </w:p>
    <w:p w14:paraId="423FAC5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C46D0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D97D8C5"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5563E9F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Recipe LoadRecipeOnID(</w:t>
      </w:r>
      <w:r>
        <w:rPr>
          <w:rFonts w:ascii="Cascadia Mono" w:hAnsi="Cascadia Mono" w:cs="Cascadia Mono"/>
          <w:color w:val="0000FF"/>
          <w:sz w:val="19"/>
          <w:szCs w:val="19"/>
        </w:rPr>
        <w:t>int</w:t>
      </w:r>
      <w:r>
        <w:rPr>
          <w:rFonts w:ascii="Cascadia Mono" w:hAnsi="Cascadia Mono" w:cs="Cascadia Mono"/>
          <w:color w:val="000000"/>
          <w:sz w:val="19"/>
          <w:szCs w:val="19"/>
        </w:rPr>
        <w:t xml:space="preserve"> RecID)</w:t>
      </w:r>
    </w:p>
    <w:p w14:paraId="75146261"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A0F0A6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(IDbConnection cnn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SQLiteConnection(LoadConnectionString()))</w:t>
      </w:r>
    </w:p>
    <w:p w14:paraId="1E0F62F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F5585F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RecID = RecID };</w:t>
      </w:r>
    </w:p>
    <w:p w14:paraId="1F01FAF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cnn.QuerySingle&lt;Recipe&gt;(</w:t>
      </w:r>
      <w:r>
        <w:rPr>
          <w:rFonts w:ascii="Cascadia Mono" w:hAnsi="Cascadia Mono" w:cs="Cascadia Mono"/>
          <w:color w:val="A31515"/>
          <w:sz w:val="19"/>
          <w:szCs w:val="19"/>
        </w:rPr>
        <w:t>"SELECT * from Recipe WHERE RecID = @RecID"</w:t>
      </w:r>
      <w:r>
        <w:rPr>
          <w:rFonts w:ascii="Cascadia Mono" w:hAnsi="Cascadia Mono" w:cs="Cascadia Mono"/>
          <w:color w:val="000000"/>
          <w:sz w:val="19"/>
          <w:szCs w:val="19"/>
        </w:rPr>
        <w:t>, parameters);</w:t>
      </w:r>
    </w:p>
    <w:p w14:paraId="2A0607E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46A4D3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D21DD9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
    <w:p w14:paraId="573F1883"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SaveRecipe(Recipe recipe)</w:t>
      </w:r>
    </w:p>
    <w:p w14:paraId="2A9C42F1"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7C0D9D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(IDbConnection cnn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SQLiteConnection(LoadConnectionString()))</w:t>
      </w:r>
    </w:p>
    <w:p w14:paraId="4C72C39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9C706B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cnn.QuerySingle&lt;</w:t>
      </w:r>
      <w:r>
        <w:rPr>
          <w:rFonts w:ascii="Cascadia Mono" w:hAnsi="Cascadia Mono" w:cs="Cascadia Mono"/>
          <w:color w:val="0000FF"/>
          <w:sz w:val="19"/>
          <w:szCs w:val="19"/>
        </w:rPr>
        <w:t>int</w:t>
      </w:r>
      <w:r>
        <w:rPr>
          <w:rFonts w:ascii="Cascadia Mono" w:hAnsi="Cascadia Mono" w:cs="Cascadia Mono"/>
          <w:color w:val="000000"/>
          <w:sz w:val="19"/>
          <w:szCs w:val="19"/>
        </w:rPr>
        <w:t>&gt;(</w:t>
      </w:r>
      <w:r>
        <w:rPr>
          <w:rFonts w:ascii="Cascadia Mono" w:hAnsi="Cascadia Mono" w:cs="Cascadia Mono"/>
          <w:color w:val="A31515"/>
          <w:sz w:val="19"/>
          <w:szCs w:val="19"/>
        </w:rPr>
        <w:t>"insert into Recipe (RecName, TempNum, TempChar) values (@RecName, @TempNum, @TempChar) RETURNING RecID"</w:t>
      </w:r>
      <w:r>
        <w:rPr>
          <w:rFonts w:ascii="Cascadia Mono" w:hAnsi="Cascadia Mono" w:cs="Cascadia Mono"/>
          <w:color w:val="000000"/>
          <w:sz w:val="19"/>
          <w:szCs w:val="19"/>
        </w:rPr>
        <w:t>, recipe);</w:t>
      </w:r>
    </w:p>
    <w:p w14:paraId="1359B2E3"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330737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4CACDF6"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134C2A8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SavetoBridge(RecipeBridge recipeBridge)</w:t>
      </w:r>
    </w:p>
    <w:p w14:paraId="6C07BCC1"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E117C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(IDbConnection cnn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SQLiteConnection(LoadConnectionString()))</w:t>
      </w:r>
    </w:p>
    <w:p w14:paraId="795AC54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4FECD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cnn.Execute(</w:t>
      </w:r>
      <w:r>
        <w:rPr>
          <w:rFonts w:ascii="Cascadia Mono" w:hAnsi="Cascadia Mono" w:cs="Cascadia Mono"/>
          <w:color w:val="A31515"/>
          <w:sz w:val="19"/>
          <w:szCs w:val="19"/>
        </w:rPr>
        <w:t>"insert into RecipeIngr (RecID, IngID) values (@RecID, @IngID)"</w:t>
      </w:r>
      <w:r>
        <w:rPr>
          <w:rFonts w:ascii="Cascadia Mono" w:hAnsi="Cascadia Mono" w:cs="Cascadia Mono"/>
          <w:color w:val="000000"/>
          <w:sz w:val="19"/>
          <w:szCs w:val="19"/>
        </w:rPr>
        <w:t>, recipeBridge);</w:t>
      </w:r>
    </w:p>
    <w:p w14:paraId="573EEF0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645BA6"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1CB81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1DCDFF9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LoadRecFromBridge(</w:t>
      </w:r>
      <w:r>
        <w:rPr>
          <w:rFonts w:ascii="Cascadia Mono" w:hAnsi="Cascadia Mono" w:cs="Cascadia Mono"/>
          <w:color w:val="0000FF"/>
          <w:sz w:val="19"/>
          <w:szCs w:val="19"/>
        </w:rPr>
        <w:t>int</w:t>
      </w:r>
      <w:r>
        <w:rPr>
          <w:rFonts w:ascii="Cascadia Mono" w:hAnsi="Cascadia Mono" w:cs="Cascadia Mono"/>
          <w:color w:val="000000"/>
          <w:sz w:val="19"/>
          <w:szCs w:val="19"/>
        </w:rPr>
        <w:t xml:space="preserve"> IngID)</w:t>
      </w:r>
    </w:p>
    <w:p w14:paraId="02D37CD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669A31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(IDbConnection cnn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SQLiteConnection(LoadConnectionString()))</w:t>
      </w:r>
    </w:p>
    <w:p w14:paraId="1DA298C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01CBD896"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IngID = IngID };</w:t>
      </w:r>
    </w:p>
    <w:p w14:paraId="0440B5F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cnn.QuerySingle&lt;</w:t>
      </w:r>
      <w:r>
        <w:rPr>
          <w:rFonts w:ascii="Cascadia Mono" w:hAnsi="Cascadia Mono" w:cs="Cascadia Mono"/>
          <w:color w:val="0000FF"/>
          <w:sz w:val="19"/>
          <w:szCs w:val="19"/>
        </w:rPr>
        <w:t>int</w:t>
      </w:r>
      <w:r>
        <w:rPr>
          <w:rFonts w:ascii="Cascadia Mono" w:hAnsi="Cascadia Mono" w:cs="Cascadia Mono"/>
          <w:color w:val="000000"/>
          <w:sz w:val="19"/>
          <w:szCs w:val="19"/>
        </w:rPr>
        <w:t>&gt;(</w:t>
      </w:r>
      <w:r>
        <w:rPr>
          <w:rFonts w:ascii="Cascadia Mono" w:hAnsi="Cascadia Mono" w:cs="Cascadia Mono"/>
          <w:color w:val="A31515"/>
          <w:sz w:val="19"/>
          <w:szCs w:val="19"/>
        </w:rPr>
        <w:t>"SELECT DISTINCT RecID from RecipeIngr WHERE IngID = @IngID"</w:t>
      </w:r>
      <w:r>
        <w:rPr>
          <w:rFonts w:ascii="Cascadia Mono" w:hAnsi="Cascadia Mono" w:cs="Cascadia Mono"/>
          <w:color w:val="000000"/>
          <w:sz w:val="19"/>
          <w:szCs w:val="19"/>
        </w:rPr>
        <w:t>, parameters);</w:t>
      </w:r>
    </w:p>
    <w:p w14:paraId="4191A12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0AE05B3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C19390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&gt; LoadIngFromBridge(</w:t>
      </w:r>
      <w:r>
        <w:rPr>
          <w:rFonts w:ascii="Cascadia Mono" w:hAnsi="Cascadia Mono" w:cs="Cascadia Mono"/>
          <w:color w:val="0000FF"/>
          <w:sz w:val="19"/>
          <w:szCs w:val="19"/>
        </w:rPr>
        <w:t>int</w:t>
      </w:r>
      <w:r>
        <w:rPr>
          <w:rFonts w:ascii="Cascadia Mono" w:hAnsi="Cascadia Mono" w:cs="Cascadia Mono"/>
          <w:color w:val="000000"/>
          <w:sz w:val="19"/>
          <w:szCs w:val="19"/>
        </w:rPr>
        <w:t xml:space="preserve"> RecID)</w:t>
      </w:r>
    </w:p>
    <w:p w14:paraId="4EAEBEA1"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0D3F996"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(IDbConnection cnn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SQLiteConnection(LoadConnectionString()))</w:t>
      </w:r>
    </w:p>
    <w:p w14:paraId="7F1AB3D3"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3E7198A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RecID = RecID };</w:t>
      </w:r>
    </w:p>
    <w:p w14:paraId="26FAAB1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cnn.Query&lt;</w:t>
      </w:r>
      <w:r>
        <w:rPr>
          <w:rFonts w:ascii="Cascadia Mono" w:hAnsi="Cascadia Mono" w:cs="Cascadia Mono"/>
          <w:color w:val="0000FF"/>
          <w:sz w:val="19"/>
          <w:szCs w:val="19"/>
        </w:rPr>
        <w:t>int</w:t>
      </w:r>
      <w:r>
        <w:rPr>
          <w:rFonts w:ascii="Cascadia Mono" w:hAnsi="Cascadia Mono" w:cs="Cascadia Mono"/>
          <w:color w:val="000000"/>
          <w:sz w:val="19"/>
          <w:szCs w:val="19"/>
        </w:rPr>
        <w:t>&gt;(</w:t>
      </w:r>
      <w:r>
        <w:rPr>
          <w:rFonts w:ascii="Cascadia Mono" w:hAnsi="Cascadia Mono" w:cs="Cascadia Mono"/>
          <w:color w:val="A31515"/>
          <w:sz w:val="19"/>
          <w:szCs w:val="19"/>
        </w:rPr>
        <w:t>"SELECT IngID from RecipeIngr WHERE RecID = @RecID"</w:t>
      </w:r>
      <w:r>
        <w:rPr>
          <w:rFonts w:ascii="Cascadia Mono" w:hAnsi="Cascadia Mono" w:cs="Cascadia Mono"/>
          <w:color w:val="000000"/>
          <w:sz w:val="19"/>
          <w:szCs w:val="19"/>
        </w:rPr>
        <w:t>, parameters).ToList();</w:t>
      </w:r>
    </w:p>
    <w:p w14:paraId="798187E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948D71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A7012D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388F0C8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62E09C3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5DD4D506"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48FD1D1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//public static List&lt;string&gt; PullRecipe(string RecName)</w:t>
      </w:r>
    </w:p>
    <w:p w14:paraId="3153153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
    <w:p w14:paraId="5B61A87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8000"/>
          <w:sz w:val="19"/>
          <w:szCs w:val="19"/>
        </w:rPr>
        <w:t>//    using (IDbConnection cnn = new SQLiteConnection(LoadConnectionString()))</w:t>
      </w:r>
    </w:p>
    <w:p w14:paraId="4C897E2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w:t>
      </w:r>
    </w:p>
    <w:p w14:paraId="51B9879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var parameters = new { RecName = RecName };</w:t>
      </w:r>
    </w:p>
    <w:p w14:paraId="55939B7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return cnn.Query&lt;string&gt;("SELECT Recipe.RecName, Recipe.TempNum, Recipe.TempChar, Instruction.StepNum, Instruction.Description, Ingredient.IngName, Ingredient.Quantity," +</w:t>
      </w:r>
    </w:p>
    <w:p w14:paraId="1AC149B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 Ingredient.Unit FROM Recipe JOIN Instruction ON Recipe.RecID = Instruction.RecID JOIN RecipeIngr ON Recipe.RecID = RecipeIngr.RecID JOIN Ingredient " +</w:t>
      </w:r>
    </w:p>
    <w:p w14:paraId="04354DD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"ON RecipeIngr.IngID = Ingredient.IngID WHERE Recipe.RecName = @RecName", parameters).ToList();</w:t>
      </w:r>
    </w:p>
    <w:p w14:paraId="0BF71316"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w:t>
      </w:r>
    </w:p>
    <w:p w14:paraId="20A3E366"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
    <w:p w14:paraId="4A578091"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19EC239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LoadConnectionString(</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 </w:t>
      </w:r>
      <w:r>
        <w:rPr>
          <w:rFonts w:ascii="Cascadia Mono" w:hAnsi="Cascadia Mono" w:cs="Cascadia Mono"/>
          <w:color w:val="A31515"/>
          <w:sz w:val="19"/>
          <w:szCs w:val="19"/>
        </w:rPr>
        <w:t>"Default"</w:t>
      </w:r>
      <w:r>
        <w:rPr>
          <w:rFonts w:ascii="Cascadia Mono" w:hAnsi="Cascadia Mono" w:cs="Cascadia Mono"/>
          <w:color w:val="000000"/>
          <w:sz w:val="19"/>
          <w:szCs w:val="19"/>
        </w:rPr>
        <w:t>)</w:t>
      </w:r>
    </w:p>
    <w:p w14:paraId="131DA3A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31B408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ConfigurationManager.ConnectionStrings[id].ConnectionString;</w:t>
      </w:r>
    </w:p>
    <w:p w14:paraId="7787BAE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D1B43B5"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0A014B5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A68AC1D" w14:textId="6EB471F1" w:rsidR="000542AD" w:rsidRDefault="000542AD" w:rsidP="000542AD">
      <w:pPr>
        <w:jc w:val="center"/>
        <w:rPr>
          <w:sz w:val="28"/>
          <w:szCs w:val="28"/>
        </w:rPr>
      </w:pPr>
      <w:r>
        <w:rPr>
          <w:rFonts w:ascii="Cascadia Mono" w:hAnsi="Cascadia Mono" w:cs="Cascadia Mono"/>
          <w:color w:val="000000"/>
          <w:sz w:val="19"/>
          <w:szCs w:val="19"/>
        </w:rPr>
        <w:t>}</w:t>
      </w:r>
    </w:p>
    <w:p w14:paraId="3918C310" w14:textId="2939B1CF" w:rsidR="00863E44" w:rsidRDefault="00863E44" w:rsidP="00863E44">
      <w:pPr>
        <w:jc w:val="center"/>
        <w:rPr>
          <w:sz w:val="28"/>
          <w:szCs w:val="28"/>
        </w:rPr>
      </w:pPr>
      <w:r>
        <w:rPr>
          <w:sz w:val="28"/>
          <w:szCs w:val="28"/>
        </w:rPr>
        <w:t>RecipeBridge.cs</w:t>
      </w:r>
    </w:p>
    <w:p w14:paraId="214AE87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1C3DD31"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209713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F49F77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3A6926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584C3A6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7F69ADA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TastyTableClassLibrary</w:t>
      </w:r>
    </w:p>
    <w:p w14:paraId="1438B665"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EB9ED9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RecipeBridge</w:t>
      </w:r>
    </w:p>
    <w:p w14:paraId="1DDBF2A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99B43"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RecipeBridge</w:t>
      </w:r>
      <w:r>
        <w:rPr>
          <w:rFonts w:ascii="Cascadia Mono" w:hAnsi="Cascadia Mono" w:cs="Cascadia Mono"/>
          <w:color w:val="000000"/>
          <w:sz w:val="19"/>
          <w:szCs w:val="19"/>
        </w:rPr>
        <w:t>() { }</w:t>
      </w:r>
    </w:p>
    <w:p w14:paraId="17C6069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22F7EA55"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RecID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BE5950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IngID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193C2D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2CA708B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2162B7" w14:textId="1F059D43" w:rsidR="000542AD" w:rsidRDefault="000542AD" w:rsidP="000542AD">
      <w:pPr>
        <w:jc w:val="center"/>
        <w:rPr>
          <w:sz w:val="28"/>
          <w:szCs w:val="28"/>
        </w:rPr>
      </w:pPr>
      <w:r>
        <w:rPr>
          <w:rFonts w:ascii="Cascadia Mono" w:hAnsi="Cascadia Mono" w:cs="Cascadia Mono"/>
          <w:color w:val="000000"/>
          <w:sz w:val="19"/>
          <w:szCs w:val="19"/>
        </w:rPr>
        <w:t>}</w:t>
      </w:r>
    </w:p>
    <w:p w14:paraId="7D79A232" w14:textId="144BED56" w:rsidR="00863E44" w:rsidRDefault="00863E44" w:rsidP="00863E44">
      <w:pPr>
        <w:jc w:val="center"/>
        <w:rPr>
          <w:sz w:val="28"/>
          <w:szCs w:val="28"/>
        </w:rPr>
      </w:pPr>
      <w:r>
        <w:rPr>
          <w:sz w:val="28"/>
          <w:szCs w:val="28"/>
        </w:rPr>
        <w:t>Recipe.cs</w:t>
      </w:r>
    </w:p>
    <w:p w14:paraId="341189F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FE7AF7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16441C9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4E08851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7E6E02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2F33253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5827AD6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TastyTableClassLibrary</w:t>
      </w:r>
    </w:p>
    <w:p w14:paraId="053372D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1C9DE6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Recipe</w:t>
      </w:r>
    </w:p>
    <w:p w14:paraId="5865DAA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6820C36"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Recipe</w:t>
      </w:r>
      <w:r>
        <w:rPr>
          <w:rFonts w:ascii="Cascadia Mono" w:hAnsi="Cascadia Mono" w:cs="Cascadia Mono"/>
          <w:color w:val="000000"/>
          <w:sz w:val="19"/>
          <w:szCs w:val="19"/>
        </w:rPr>
        <w:t>() { }</w:t>
      </w:r>
    </w:p>
    <w:p w14:paraId="561B61C3"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7382502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RecID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948D71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RecName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A710DD6"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TempNum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E2C9B3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TempChar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04B69F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082D128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We'll get these VV from the bridging table's reference and sort them out that way</w:t>
      </w:r>
    </w:p>
    <w:p w14:paraId="442CB12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List&lt;Ingredient&gt; Ingredients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w:t>
      </w:r>
    </w:p>
    <w:p w14:paraId="0195763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List&lt;Instruction&gt; Instructions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w:t>
      </w:r>
    </w:p>
    <w:p w14:paraId="5DE513A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AEE43A5" w14:textId="382F577E" w:rsidR="000542AD" w:rsidRDefault="000542AD" w:rsidP="000542AD">
      <w:pPr>
        <w:jc w:val="center"/>
        <w:rPr>
          <w:sz w:val="28"/>
          <w:szCs w:val="28"/>
        </w:rPr>
      </w:pPr>
      <w:r>
        <w:rPr>
          <w:rFonts w:ascii="Cascadia Mono" w:hAnsi="Cascadia Mono" w:cs="Cascadia Mono"/>
          <w:color w:val="000000"/>
          <w:sz w:val="19"/>
          <w:szCs w:val="19"/>
        </w:rPr>
        <w:t>}</w:t>
      </w:r>
    </w:p>
    <w:p w14:paraId="122B220D" w14:textId="6691A4A3" w:rsidR="00863E44" w:rsidRDefault="00863E44" w:rsidP="00863E44">
      <w:pPr>
        <w:jc w:val="center"/>
        <w:rPr>
          <w:sz w:val="28"/>
          <w:szCs w:val="28"/>
        </w:rPr>
      </w:pPr>
      <w:r>
        <w:rPr>
          <w:sz w:val="28"/>
          <w:szCs w:val="28"/>
        </w:rPr>
        <w:t>Instruction.cs</w:t>
      </w:r>
    </w:p>
    <w:p w14:paraId="6CC749C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46589F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366AB78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710688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0B85CCE5"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2712313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7FF75535"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TastyTableClassLibrary</w:t>
      </w:r>
    </w:p>
    <w:p w14:paraId="4E8CDBF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CDFB3E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Instruction</w:t>
      </w:r>
    </w:p>
    <w:p w14:paraId="7D05739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5305D6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Instruction</w:t>
      </w:r>
      <w:r>
        <w:rPr>
          <w:rFonts w:ascii="Cascadia Mono" w:hAnsi="Cascadia Mono" w:cs="Cascadia Mono"/>
          <w:color w:val="000000"/>
          <w:sz w:val="19"/>
          <w:szCs w:val="19"/>
        </w:rPr>
        <w:t>() { }</w:t>
      </w:r>
    </w:p>
    <w:p w14:paraId="3B7CAB9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38CE770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InstID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w:t>
      </w:r>
      <w:r>
        <w:rPr>
          <w:rFonts w:ascii="Cascadia Mono" w:hAnsi="Cascadia Mono" w:cs="Cascadia Mono"/>
          <w:color w:val="008000"/>
          <w:sz w:val="19"/>
          <w:szCs w:val="19"/>
        </w:rPr>
        <w:t>//An autoincremented unique identifier</w:t>
      </w:r>
    </w:p>
    <w:p w14:paraId="63B9E8F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StepNum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w:t>
      </w:r>
      <w:r>
        <w:rPr>
          <w:rFonts w:ascii="Cascadia Mono" w:hAnsi="Cascadia Mono" w:cs="Cascadia Mono"/>
          <w:color w:val="008000"/>
          <w:sz w:val="19"/>
          <w:szCs w:val="19"/>
        </w:rPr>
        <w:t>//Each step is numbered like 1, 2, 3</w:t>
      </w:r>
    </w:p>
    <w:p w14:paraId="6E2C25B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Description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EB1098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58C80EC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RecID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DEB0C96"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D4E7D6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1BEB90E" w14:textId="77777777" w:rsidR="000542AD" w:rsidRDefault="000542AD" w:rsidP="00863E44">
      <w:pPr>
        <w:jc w:val="center"/>
        <w:rPr>
          <w:sz w:val="28"/>
          <w:szCs w:val="28"/>
        </w:rPr>
      </w:pPr>
    </w:p>
    <w:p w14:paraId="6D155CC9" w14:textId="325A8F07" w:rsidR="00863E44" w:rsidRDefault="00863E44" w:rsidP="00863E44">
      <w:pPr>
        <w:jc w:val="center"/>
        <w:rPr>
          <w:sz w:val="28"/>
          <w:szCs w:val="28"/>
        </w:rPr>
      </w:pPr>
      <w:r>
        <w:rPr>
          <w:sz w:val="28"/>
          <w:szCs w:val="28"/>
        </w:rPr>
        <w:t>Ingredient.cs</w:t>
      </w:r>
    </w:p>
    <w:p w14:paraId="5F0AD43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D7D03D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000A6871"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2A55762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BA21AAC"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04E6069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0796802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TastyTableClassLibrary</w:t>
      </w:r>
    </w:p>
    <w:p w14:paraId="33BE4635"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5983F6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Ingredient</w:t>
      </w:r>
    </w:p>
    <w:p w14:paraId="5CC4948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C82D78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Ingredient</w:t>
      </w:r>
      <w:r>
        <w:rPr>
          <w:rFonts w:ascii="Cascadia Mono" w:hAnsi="Cascadia Mono" w:cs="Cascadia Mono"/>
          <w:color w:val="000000"/>
          <w:sz w:val="19"/>
          <w:szCs w:val="19"/>
        </w:rPr>
        <w:t>() { }</w:t>
      </w:r>
    </w:p>
    <w:p w14:paraId="42936A1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2C5A3E4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IngID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D14645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IngName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5B2891"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Quantity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E3001E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Unit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2C6538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t>}</w:t>
      </w:r>
    </w:p>
    <w:p w14:paraId="11C61B22" w14:textId="4D7F8D67" w:rsidR="00863E44" w:rsidRDefault="000542AD" w:rsidP="000542AD">
      <w:pPr>
        <w:jc w:val="center"/>
        <w:rPr>
          <w:rFonts w:ascii="Cascadia Mono" w:hAnsi="Cascadia Mono" w:cs="Cascadia Mono"/>
          <w:color w:val="000000"/>
          <w:sz w:val="19"/>
          <w:szCs w:val="19"/>
        </w:rPr>
      </w:pPr>
      <w:r>
        <w:rPr>
          <w:rFonts w:ascii="Cascadia Mono" w:hAnsi="Cascadia Mono" w:cs="Cascadia Mono"/>
          <w:color w:val="000000"/>
          <w:sz w:val="19"/>
          <w:szCs w:val="19"/>
        </w:rPr>
        <w:t>}</w:t>
      </w:r>
    </w:p>
    <w:p w14:paraId="1F6B26EF" w14:textId="0079A926" w:rsidR="000542AD" w:rsidRDefault="000542AD" w:rsidP="000542AD">
      <w:pPr>
        <w:jc w:val="center"/>
        <w:rPr>
          <w:sz w:val="28"/>
          <w:szCs w:val="28"/>
        </w:rPr>
      </w:pPr>
      <w:r>
        <w:rPr>
          <w:sz w:val="28"/>
          <w:szCs w:val="28"/>
        </w:rPr>
        <w:t>App.config</w:t>
      </w:r>
    </w:p>
    <w:p w14:paraId="6C84D8C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xml</w:t>
      </w:r>
      <w:r>
        <w:rPr>
          <w:rFonts w:ascii="Cascadia Mono" w:hAnsi="Cascadia Mono" w:cs="Cascadia Mono"/>
          <w:color w:val="0000FF"/>
          <w:sz w:val="19"/>
          <w:szCs w:val="19"/>
        </w:rPr>
        <w:t xml:space="preserve"> </w:t>
      </w:r>
      <w:r>
        <w:rPr>
          <w:rFonts w:ascii="Cascadia Mono" w:hAnsi="Cascadia Mono" w:cs="Cascadia Mono"/>
          <w:color w:val="FF0000"/>
          <w:sz w:val="19"/>
          <w:szCs w:val="19"/>
        </w:rPr>
        <w:t>version</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1.0</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encoding</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utf-8</w:t>
      </w:r>
      <w:r>
        <w:rPr>
          <w:rFonts w:ascii="Cascadia Mono" w:hAnsi="Cascadia Mono" w:cs="Cascadia Mono"/>
          <w:color w:val="000000"/>
          <w:sz w:val="19"/>
          <w:szCs w:val="19"/>
        </w:rPr>
        <w:t>"</w:t>
      </w:r>
      <w:r>
        <w:rPr>
          <w:rFonts w:ascii="Cascadia Mono" w:hAnsi="Cascadia Mono" w:cs="Cascadia Mono"/>
          <w:color w:val="0000FF"/>
          <w:sz w:val="19"/>
          <w:szCs w:val="19"/>
        </w:rPr>
        <w:t xml:space="preserve"> ?&gt;</w:t>
      </w:r>
    </w:p>
    <w:p w14:paraId="3F7E294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configuration</w:t>
      </w:r>
      <w:r>
        <w:rPr>
          <w:rFonts w:ascii="Cascadia Mono" w:hAnsi="Cascadia Mono" w:cs="Cascadia Mono"/>
          <w:color w:val="0000FF"/>
          <w:sz w:val="19"/>
          <w:szCs w:val="19"/>
        </w:rPr>
        <w:t>&gt;</w:t>
      </w:r>
    </w:p>
    <w:p w14:paraId="66019B5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ab/>
        <w:t>&lt;</w:t>
      </w:r>
      <w:r>
        <w:rPr>
          <w:rFonts w:ascii="Cascadia Mono" w:hAnsi="Cascadia Mono" w:cs="Cascadia Mono"/>
          <w:color w:val="A31515"/>
          <w:sz w:val="19"/>
          <w:szCs w:val="19"/>
        </w:rPr>
        <w:t>connectionStrings</w:t>
      </w:r>
      <w:r>
        <w:rPr>
          <w:rFonts w:ascii="Cascadia Mono" w:hAnsi="Cascadia Mono" w:cs="Cascadia Mono"/>
          <w:color w:val="0000FF"/>
          <w:sz w:val="19"/>
          <w:szCs w:val="19"/>
        </w:rPr>
        <w:t>&gt;</w:t>
      </w:r>
    </w:p>
    <w:p w14:paraId="66B08A87"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&lt;</w:t>
      </w:r>
      <w:r>
        <w:rPr>
          <w:rFonts w:ascii="Cascadia Mono" w:hAnsi="Cascadia Mono" w:cs="Cascadia Mono"/>
          <w:color w:val="A31515"/>
          <w:sz w:val="19"/>
          <w:szCs w:val="19"/>
        </w:rPr>
        <w:t>add</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Default</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connectionString</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Data Source=.\TastyTableDB.db;Version=3;</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providerName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System.Data.SqlClient</w:t>
      </w:r>
      <w:r>
        <w:rPr>
          <w:rFonts w:ascii="Cascadia Mono" w:hAnsi="Cascadia Mono" w:cs="Cascadia Mono"/>
          <w:color w:val="000000"/>
          <w:sz w:val="19"/>
          <w:szCs w:val="19"/>
        </w:rPr>
        <w:t>"</w:t>
      </w:r>
      <w:r>
        <w:rPr>
          <w:rFonts w:ascii="Cascadia Mono" w:hAnsi="Cascadia Mono" w:cs="Cascadia Mono"/>
          <w:color w:val="0000FF"/>
          <w:sz w:val="19"/>
          <w:szCs w:val="19"/>
        </w:rPr>
        <w:t>/&gt;</w:t>
      </w:r>
    </w:p>
    <w:p w14:paraId="1DBF52E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ab/>
        <w:t>&lt;/</w:t>
      </w:r>
      <w:r>
        <w:rPr>
          <w:rFonts w:ascii="Cascadia Mono" w:hAnsi="Cascadia Mono" w:cs="Cascadia Mono"/>
          <w:color w:val="A31515"/>
          <w:sz w:val="19"/>
          <w:szCs w:val="19"/>
        </w:rPr>
        <w:t>connectionStrings</w:t>
      </w:r>
      <w:r>
        <w:rPr>
          <w:rFonts w:ascii="Cascadia Mono" w:hAnsi="Cascadia Mono" w:cs="Cascadia Mono"/>
          <w:color w:val="0000FF"/>
          <w:sz w:val="19"/>
          <w:szCs w:val="19"/>
        </w:rPr>
        <w:t>&gt;</w:t>
      </w:r>
    </w:p>
    <w:p w14:paraId="4FDC5D6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startup</w:t>
      </w:r>
      <w:r>
        <w:rPr>
          <w:rFonts w:ascii="Cascadia Mono" w:hAnsi="Cascadia Mono" w:cs="Cascadia Mono"/>
          <w:color w:val="0000FF"/>
          <w:sz w:val="19"/>
          <w:szCs w:val="19"/>
        </w:rPr>
        <w:t xml:space="preserve">&gt; </w:t>
      </w:r>
    </w:p>
    <w:p w14:paraId="53F8316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supportedRuntime</w:t>
      </w:r>
      <w:r>
        <w:rPr>
          <w:rFonts w:ascii="Cascadia Mono" w:hAnsi="Cascadia Mono" w:cs="Cascadia Mono"/>
          <w:color w:val="0000FF"/>
          <w:sz w:val="19"/>
          <w:szCs w:val="19"/>
        </w:rPr>
        <w:t xml:space="preserve"> </w:t>
      </w:r>
      <w:r>
        <w:rPr>
          <w:rFonts w:ascii="Cascadia Mono" w:hAnsi="Cascadia Mono" w:cs="Cascadia Mono"/>
          <w:color w:val="FF0000"/>
          <w:sz w:val="19"/>
          <w:szCs w:val="19"/>
        </w:rPr>
        <w:t>version</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v4.0</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sku</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.NETFramework,Version=v4.7.2</w:t>
      </w:r>
      <w:r>
        <w:rPr>
          <w:rFonts w:ascii="Cascadia Mono" w:hAnsi="Cascadia Mono" w:cs="Cascadia Mono"/>
          <w:color w:val="000000"/>
          <w:sz w:val="19"/>
          <w:szCs w:val="19"/>
        </w:rPr>
        <w:t>"</w:t>
      </w:r>
      <w:r>
        <w:rPr>
          <w:rFonts w:ascii="Cascadia Mono" w:hAnsi="Cascadia Mono" w:cs="Cascadia Mono"/>
          <w:color w:val="0000FF"/>
          <w:sz w:val="19"/>
          <w:szCs w:val="19"/>
        </w:rPr>
        <w:t xml:space="preserve"> /&gt;</w:t>
      </w:r>
    </w:p>
    <w:p w14:paraId="738D09D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startup</w:t>
      </w:r>
      <w:r>
        <w:rPr>
          <w:rFonts w:ascii="Cascadia Mono" w:hAnsi="Cascadia Mono" w:cs="Cascadia Mono"/>
          <w:color w:val="0000FF"/>
          <w:sz w:val="19"/>
          <w:szCs w:val="19"/>
        </w:rPr>
        <w:t>&gt;</w:t>
      </w:r>
    </w:p>
    <w:p w14:paraId="3824FBF0" w14:textId="72A10D16" w:rsidR="000542AD" w:rsidRDefault="000542AD" w:rsidP="000542AD">
      <w:pPr>
        <w:jc w:val="center"/>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configuration</w:t>
      </w:r>
      <w:r>
        <w:rPr>
          <w:rFonts w:ascii="Cascadia Mono" w:hAnsi="Cascadia Mono" w:cs="Cascadia Mono"/>
          <w:color w:val="0000FF"/>
          <w:sz w:val="19"/>
          <w:szCs w:val="19"/>
        </w:rPr>
        <w:t>&gt;</w:t>
      </w:r>
    </w:p>
    <w:p w14:paraId="2E8F40F2" w14:textId="77777777" w:rsidR="000542AD" w:rsidRDefault="000542AD" w:rsidP="000542AD">
      <w:pPr>
        <w:jc w:val="center"/>
        <w:rPr>
          <w:rFonts w:ascii="Cascadia Mono" w:hAnsi="Cascadia Mono" w:cs="Cascadia Mono"/>
          <w:color w:val="0000FF"/>
          <w:sz w:val="19"/>
          <w:szCs w:val="19"/>
        </w:rPr>
      </w:pPr>
    </w:p>
    <w:p w14:paraId="5A11D182" w14:textId="45E636D9" w:rsidR="000542AD" w:rsidRDefault="000542AD" w:rsidP="000542AD">
      <w:pPr>
        <w:jc w:val="center"/>
        <w:rPr>
          <w:sz w:val="28"/>
          <w:szCs w:val="28"/>
        </w:rPr>
      </w:pPr>
      <w:r>
        <w:rPr>
          <w:sz w:val="28"/>
          <w:szCs w:val="28"/>
        </w:rPr>
        <w:t>packages.config</w:t>
      </w:r>
    </w:p>
    <w:p w14:paraId="56F10105"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xml</w:t>
      </w:r>
      <w:r>
        <w:rPr>
          <w:rFonts w:ascii="Cascadia Mono" w:hAnsi="Cascadia Mono" w:cs="Cascadia Mono"/>
          <w:color w:val="0000FF"/>
          <w:sz w:val="19"/>
          <w:szCs w:val="19"/>
        </w:rPr>
        <w:t xml:space="preserve"> </w:t>
      </w:r>
      <w:r>
        <w:rPr>
          <w:rFonts w:ascii="Cascadia Mono" w:hAnsi="Cascadia Mono" w:cs="Cascadia Mono"/>
          <w:color w:val="FF0000"/>
          <w:sz w:val="19"/>
          <w:szCs w:val="19"/>
        </w:rPr>
        <w:t>version</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1.0</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encoding</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utf-8</w:t>
      </w:r>
      <w:r>
        <w:rPr>
          <w:rFonts w:ascii="Cascadia Mono" w:hAnsi="Cascadia Mono" w:cs="Cascadia Mono"/>
          <w:color w:val="000000"/>
          <w:sz w:val="19"/>
          <w:szCs w:val="19"/>
        </w:rPr>
        <w:t>"</w:t>
      </w:r>
      <w:r>
        <w:rPr>
          <w:rFonts w:ascii="Cascadia Mono" w:hAnsi="Cascadia Mono" w:cs="Cascadia Mono"/>
          <w:color w:val="0000FF"/>
          <w:sz w:val="19"/>
          <w:szCs w:val="19"/>
        </w:rPr>
        <w:t>?&gt;</w:t>
      </w:r>
    </w:p>
    <w:p w14:paraId="76C1033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packages</w:t>
      </w:r>
      <w:r>
        <w:rPr>
          <w:rFonts w:ascii="Cascadia Mono" w:hAnsi="Cascadia Mono" w:cs="Cascadia Mono"/>
          <w:color w:val="0000FF"/>
          <w:sz w:val="19"/>
          <w:szCs w:val="19"/>
        </w:rPr>
        <w:t>&gt;</w:t>
      </w:r>
    </w:p>
    <w:p w14:paraId="65A646F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package</w:t>
      </w:r>
      <w:r>
        <w:rPr>
          <w:rFonts w:ascii="Cascadia Mono" w:hAnsi="Cascadia Mono" w:cs="Cascadia Mono"/>
          <w:color w:val="0000FF"/>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Stub.System.Data.SQLite.Core.NetFramework</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version</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1.0.117.0</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targetFramework</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net472</w:t>
      </w:r>
      <w:r>
        <w:rPr>
          <w:rFonts w:ascii="Cascadia Mono" w:hAnsi="Cascadia Mono" w:cs="Cascadia Mono"/>
          <w:color w:val="000000"/>
          <w:sz w:val="19"/>
          <w:szCs w:val="19"/>
        </w:rPr>
        <w:t>"</w:t>
      </w:r>
      <w:r>
        <w:rPr>
          <w:rFonts w:ascii="Cascadia Mono" w:hAnsi="Cascadia Mono" w:cs="Cascadia Mono"/>
          <w:color w:val="0000FF"/>
          <w:sz w:val="19"/>
          <w:szCs w:val="19"/>
        </w:rPr>
        <w:t xml:space="preserve"> /&gt;</w:t>
      </w:r>
    </w:p>
    <w:p w14:paraId="36FDBC9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package</w:t>
      </w:r>
      <w:r>
        <w:rPr>
          <w:rFonts w:ascii="Cascadia Mono" w:hAnsi="Cascadia Mono" w:cs="Cascadia Mono"/>
          <w:color w:val="0000FF"/>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System.Data.SQLite.Core</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version</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1.0.117.0</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targetFramework</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net472</w:t>
      </w:r>
      <w:r>
        <w:rPr>
          <w:rFonts w:ascii="Cascadia Mono" w:hAnsi="Cascadia Mono" w:cs="Cascadia Mono"/>
          <w:color w:val="000000"/>
          <w:sz w:val="19"/>
          <w:szCs w:val="19"/>
        </w:rPr>
        <w:t>"</w:t>
      </w:r>
      <w:r>
        <w:rPr>
          <w:rFonts w:ascii="Cascadia Mono" w:hAnsi="Cascadia Mono" w:cs="Cascadia Mono"/>
          <w:color w:val="0000FF"/>
          <w:sz w:val="19"/>
          <w:szCs w:val="19"/>
        </w:rPr>
        <w:t xml:space="preserve"> /&gt;</w:t>
      </w:r>
    </w:p>
    <w:p w14:paraId="54DDBFBE" w14:textId="3F37AEB0" w:rsidR="000542AD" w:rsidRDefault="000542AD" w:rsidP="000542AD">
      <w:pPr>
        <w:jc w:val="center"/>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packages</w:t>
      </w:r>
      <w:r>
        <w:rPr>
          <w:rFonts w:ascii="Cascadia Mono" w:hAnsi="Cascadia Mono" w:cs="Cascadia Mono"/>
          <w:color w:val="0000FF"/>
          <w:sz w:val="19"/>
          <w:szCs w:val="19"/>
        </w:rPr>
        <w:t>&gt;</w:t>
      </w:r>
    </w:p>
    <w:p w14:paraId="560C3CFC" w14:textId="77777777" w:rsidR="000542AD" w:rsidRDefault="000542AD" w:rsidP="000542AD">
      <w:pPr>
        <w:jc w:val="center"/>
        <w:rPr>
          <w:rFonts w:ascii="Cascadia Mono" w:hAnsi="Cascadia Mono" w:cs="Cascadia Mono"/>
          <w:color w:val="0000FF"/>
          <w:sz w:val="19"/>
          <w:szCs w:val="19"/>
        </w:rPr>
      </w:pPr>
    </w:p>
    <w:p w14:paraId="5F3A6407" w14:textId="174D5575" w:rsidR="000542AD" w:rsidRDefault="000542AD" w:rsidP="000542AD">
      <w:pPr>
        <w:jc w:val="center"/>
        <w:rPr>
          <w:sz w:val="28"/>
          <w:szCs w:val="28"/>
        </w:rPr>
      </w:pPr>
      <w:r>
        <w:rPr>
          <w:sz w:val="28"/>
          <w:szCs w:val="28"/>
        </w:rPr>
        <w:t>Program.cs</w:t>
      </w:r>
    </w:p>
    <w:p w14:paraId="6B2BF2F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013CA8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24DD29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5E94EF7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12B4087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1FB6963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p>
    <w:p w14:paraId="3AAD06D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WinUI</w:t>
      </w:r>
    </w:p>
    <w:p w14:paraId="1AECE1B8"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C9C0160"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7ED75D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BCDF119"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6A736EE"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808080"/>
          <w:sz w:val="19"/>
          <w:szCs w:val="19"/>
        </w:rPr>
        <w:t>///</w:t>
      </w:r>
      <w:r>
        <w:rPr>
          <w:rFonts w:ascii="Cascadia Mono" w:hAnsi="Cascadia Mono" w:cs="Cascadia Mono"/>
          <w:color w:val="008000"/>
          <w:sz w:val="19"/>
          <w:szCs w:val="19"/>
        </w:rPr>
        <w:t xml:space="preserve"> The main entry point for the application.</w:t>
      </w:r>
    </w:p>
    <w:p w14:paraId="47F3230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94745A"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[STAThread]</w:t>
      </w:r>
    </w:p>
    <w:p w14:paraId="3B40773D"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
    <w:p w14:paraId="332B3122"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B08B441"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Application.EnableVisualStyles();</w:t>
      </w:r>
    </w:p>
    <w:p w14:paraId="37F7DF5B"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Application.SetCompatibleTextRenderingDefault(</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B40734F"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Application.Run(</w:t>
      </w:r>
      <w:r>
        <w:rPr>
          <w:rFonts w:ascii="Cascadia Mono" w:hAnsi="Cascadia Mono" w:cs="Cascadia Mono"/>
          <w:color w:val="0000FF"/>
          <w:sz w:val="19"/>
          <w:szCs w:val="19"/>
        </w:rPr>
        <w:t>new</w:t>
      </w:r>
      <w:r>
        <w:rPr>
          <w:rFonts w:ascii="Cascadia Mono" w:hAnsi="Cascadia Mono" w:cs="Cascadia Mono"/>
          <w:color w:val="000000"/>
          <w:sz w:val="19"/>
          <w:szCs w:val="19"/>
        </w:rPr>
        <w:t xml:space="preserve"> LogInForm());</w:t>
      </w:r>
    </w:p>
    <w:p w14:paraId="329481F4"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Application.Run(</w:t>
      </w:r>
      <w:r>
        <w:rPr>
          <w:rFonts w:ascii="Cascadia Mono" w:hAnsi="Cascadia Mono" w:cs="Cascadia Mono"/>
          <w:color w:val="0000FF"/>
          <w:sz w:val="19"/>
          <w:szCs w:val="19"/>
        </w:rPr>
        <w:t>new</w:t>
      </w:r>
      <w:r>
        <w:rPr>
          <w:rFonts w:ascii="Cascadia Mono" w:hAnsi="Cascadia Mono" w:cs="Cascadia Mono"/>
          <w:color w:val="000000"/>
          <w:sz w:val="19"/>
          <w:szCs w:val="19"/>
        </w:rPr>
        <w:t xml:space="preserve"> TastyTableForm());</w:t>
      </w:r>
    </w:p>
    <w:p w14:paraId="064A48D5"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AD8C906" w14:textId="77777777" w:rsidR="000542AD" w:rsidRDefault="000542AD" w:rsidP="000542AD">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0DB95AF" w14:textId="19A4ED7C" w:rsidR="000542AD" w:rsidRPr="000542AD" w:rsidRDefault="000542AD" w:rsidP="000542AD">
      <w:pPr>
        <w:jc w:val="center"/>
        <w:rPr>
          <w:rFonts w:ascii="Cascadia Mono" w:hAnsi="Cascadia Mono" w:cs="Cascadia Mono"/>
          <w:color w:val="0000FF"/>
          <w:sz w:val="19"/>
          <w:szCs w:val="19"/>
        </w:rPr>
      </w:pPr>
      <w:r>
        <w:rPr>
          <w:rFonts w:ascii="Cascadia Mono" w:hAnsi="Cascadia Mono" w:cs="Cascadia Mono"/>
          <w:color w:val="000000"/>
          <w:sz w:val="19"/>
          <w:szCs w:val="19"/>
        </w:rPr>
        <w:t>}</w:t>
      </w:r>
    </w:p>
    <w:sectPr w:rsidR="000542AD" w:rsidRPr="000542AD">
      <w:headerReference w:type="even" r:id="rId54"/>
      <w:headerReference w:type="default" r:id="rId55"/>
      <w:footerReference w:type="even" r:id="rId56"/>
      <w:footerReference w:type="default" r:id="rId57"/>
      <w:headerReference w:type="first" r:id="rId58"/>
      <w:footerReference w:type="firs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1ADB7" w14:textId="77777777" w:rsidR="009C6A72" w:rsidRDefault="009C6A72" w:rsidP="00E72A62">
      <w:pPr>
        <w:spacing w:line="240" w:lineRule="auto"/>
      </w:pPr>
      <w:r>
        <w:separator/>
      </w:r>
    </w:p>
  </w:endnote>
  <w:endnote w:type="continuationSeparator" w:id="0">
    <w:p w14:paraId="49BFAE4B" w14:textId="77777777" w:rsidR="009C6A72" w:rsidRDefault="009C6A72" w:rsidP="00E72A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509B7" w14:textId="77777777" w:rsidR="00364752" w:rsidRDefault="003647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B89CC" w14:textId="77777777" w:rsidR="00364752" w:rsidRDefault="003647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F8029" w14:textId="77777777" w:rsidR="00364752" w:rsidRDefault="003647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E84FD" w14:textId="77777777" w:rsidR="009C6A72" w:rsidRDefault="009C6A72" w:rsidP="00E72A62">
      <w:pPr>
        <w:spacing w:line="240" w:lineRule="auto"/>
      </w:pPr>
      <w:r>
        <w:separator/>
      </w:r>
    </w:p>
  </w:footnote>
  <w:footnote w:type="continuationSeparator" w:id="0">
    <w:p w14:paraId="2A8372F1" w14:textId="77777777" w:rsidR="009C6A72" w:rsidRDefault="009C6A72" w:rsidP="00E72A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99D2B" w14:textId="77777777" w:rsidR="00364752" w:rsidRDefault="003647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B481B" w14:textId="33930924" w:rsidR="00D3008A" w:rsidRPr="00EA1C93" w:rsidRDefault="00000000" w:rsidP="00414626">
    <w:pPr>
      <w:pStyle w:val="Header"/>
      <w:tabs>
        <w:tab w:val="clear" w:pos="4680"/>
        <w:tab w:val="clear" w:pos="9360"/>
      </w:tabs>
      <w:ind w:left="4320" w:hanging="4320"/>
    </w:pPr>
    <w:sdt>
      <w:sdtPr>
        <w:alias w:val="Publish Date"/>
        <w:tag w:val=""/>
        <w:id w:val="336427850"/>
        <w:placeholder>
          <w:docPart w:val="FCEAFD5DEEE041B2A4C41BF8A850CF62"/>
        </w:placeholder>
        <w:dataBinding w:prefixMappings="xmlns:ns0='http://schemas.microsoft.com/office/2006/coverPageProps' " w:xpath="/ns0:CoverPageProperties[1]/ns0:PublishDate[1]" w:storeItemID="{55AF091B-3C7A-41E3-B477-F2FDAA23CFDA}"/>
        <w:date w:fullDate="2023-05-08T00:00:00Z">
          <w:dateFormat w:val="M/d/yyyy"/>
          <w:lid w:val="en-US"/>
          <w:storeMappedDataAs w:val="dateTime"/>
          <w:calendar w:val="gregorian"/>
        </w:date>
      </w:sdtPr>
      <w:sdtContent>
        <w:r w:rsidR="00EA1C93" w:rsidRPr="00EA1C93">
          <w:t>5/8/2023</w:t>
        </w:r>
      </w:sdtContent>
    </w:sdt>
    <w:r w:rsidR="00D3008A" w:rsidRPr="00EA1C93">
      <w:rPr>
        <w:noProof/>
      </w:rPr>
      <mc:AlternateContent>
        <mc:Choice Requires="wpg">
          <w:drawing>
            <wp:anchor distT="0" distB="0" distL="114300" distR="114300" simplePos="0" relativeHeight="251659264" behindDoc="0" locked="0" layoutInCell="1" allowOverlap="1" wp14:anchorId="7E21CD47" wp14:editId="72AD8F45">
              <wp:simplePos x="0" y="0"/>
              <wp:positionH relativeFrom="rightMargin">
                <wp:align>left</wp:align>
              </wp:positionH>
              <wp:positionV relativeFrom="topMargin">
                <wp:posOffset>292100</wp:posOffset>
              </wp:positionV>
              <wp:extent cx="731520" cy="740664"/>
              <wp:effectExtent l="0" t="0" r="0" b="2540"/>
              <wp:wrapNone/>
              <wp:docPr id="70" name="Group 17"/>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331B11" w14:textId="77777777" w:rsidR="00D3008A" w:rsidRPr="00D3008A" w:rsidRDefault="00D3008A">
                            <w:pPr>
                              <w:jc w:val="right"/>
                            </w:pPr>
                            <w:r w:rsidRPr="00D3008A">
                              <w:fldChar w:fldCharType="begin"/>
                            </w:r>
                            <w:r w:rsidRPr="00D3008A">
                              <w:instrText xml:space="preserve"> PAGE   \* MERGEFORMAT </w:instrText>
                            </w:r>
                            <w:r w:rsidRPr="00D3008A">
                              <w:fldChar w:fldCharType="separate"/>
                            </w:r>
                            <w:r w:rsidRPr="00D3008A">
                              <w:rPr>
                                <w:noProof/>
                              </w:rPr>
                              <w:t>2</w:t>
                            </w:r>
                            <w:r w:rsidRPr="00D3008A">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21CD47" id="Group 17" o:spid="_x0000_s1026" style="position:absolute;left:0;text-align:left;margin-left:0;margin-top:23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">
              <v:shape id="Freeform 71" o:spid="_x0000_s1027"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a7abaf [1951]" stroked="f">
                <v:path arrowok="t" o:connecttype="custom" o:connectlocs="0,473242;0,473242;471071,0;475601,0;0,473242" o:connectangles="0,0,0,0,0"/>
              </v:shape>
              <v:shape id="Freeform 72" o:spid="_x0000_s1028"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a7abaf [1951]" stroked="f">
                <v:path arrowok="t" o:connecttype="custom" o:connectlocs="0,592679;0,592679;591104,0;595634,4507;0,592679" o:connectangles="0,0,0,0,0"/>
              </v:shape>
              <v:shape id="Freeform 73" o:spid="_x0000_s1029"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a7abaf [1951]" stroked="f">
                <v:path arrowok="t" o:connecttype="custom" o:connectlocs="0,582539;0,576905;580913,0;585443,0;0,582539" o:connectangles="0,0,0,0,0"/>
              </v:shape>
              <v:shape id="Freeform 74" o:spid="_x0000_s1030"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a7abaf [1951]" stroked="f">
                <v:path arrowok="t" o:connecttype="custom" o:connectlocs="0,520566;0,520566;517499,0;522029,5634;0,520566" o:connectangles="0,0,0,0,0"/>
              </v:shape>
              <v:shape id="Freeform 75" o:spid="_x0000_s1031"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a7abaf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2"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5C331B11" w14:textId="77777777" w:rsidR="00D3008A" w:rsidRPr="00D3008A" w:rsidRDefault="00D3008A">
                      <w:pPr>
                        <w:jc w:val="right"/>
                      </w:pPr>
                      <w:r w:rsidRPr="00D3008A">
                        <w:fldChar w:fldCharType="begin"/>
                      </w:r>
                      <w:r w:rsidRPr="00D3008A">
                        <w:instrText xml:space="preserve"> PAGE   \* MERGEFORMAT </w:instrText>
                      </w:r>
                      <w:r w:rsidRPr="00D3008A">
                        <w:fldChar w:fldCharType="separate"/>
                      </w:r>
                      <w:r w:rsidRPr="00D3008A">
                        <w:rPr>
                          <w:noProof/>
                        </w:rPr>
                        <w:t>2</w:t>
                      </w:r>
                      <w:r w:rsidRPr="00D3008A">
                        <w:fldChar w:fldCharType="end"/>
                      </w:r>
                    </w:p>
                  </w:txbxContent>
                </v:textbox>
              </v:shape>
              <w10:wrap anchorx="margin" anchory="margin"/>
            </v:group>
          </w:pict>
        </mc:Fallback>
      </mc:AlternateContent>
    </w:r>
    <w:r w:rsidR="00D3008A" w:rsidRPr="00EA1C93">
      <w:tab/>
    </w:r>
    <w:r w:rsidR="00D3008A" w:rsidRPr="00EA1C93">
      <w:tab/>
    </w:r>
    <w:r w:rsidR="00EA1C93" w:rsidRPr="00EA1C93">
      <w:tab/>
    </w:r>
    <w:r w:rsidR="00EA1C93" w:rsidRPr="00EA1C93">
      <w:tab/>
    </w:r>
    <w:r w:rsidR="00EA1C93" w:rsidRPr="00EA1C93">
      <w:tab/>
    </w:r>
    <w:r w:rsidR="00EA1C93" w:rsidRPr="00EA1C93">
      <w:tab/>
    </w:r>
    <w:r w:rsidR="00EA1C93" w:rsidRPr="00EA1C93">
      <w:tab/>
    </w:r>
    <w:r w:rsidR="00EA1C93" w:rsidRPr="00EA1C93">
      <w:tab/>
    </w:r>
    <w:r w:rsidR="00EA1C93" w:rsidRPr="00EA1C93">
      <w:tab/>
    </w:r>
    <w:r w:rsidR="00EA1C93" w:rsidRPr="00EA1C93">
      <w:tab/>
    </w:r>
  </w:p>
  <w:p w14:paraId="30E24CBC" w14:textId="35035726" w:rsidR="00E72A62" w:rsidRDefault="00E72A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D59FE" w14:textId="77777777" w:rsidR="00364752" w:rsidRDefault="003647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D54DA4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D9C6C6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05867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630D37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6C6A1B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5E721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506D56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C38183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27A6B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3CE56F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C82D1D"/>
    <w:multiLevelType w:val="hybridMultilevel"/>
    <w:tmpl w:val="A24CAF1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08B403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5A2B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4720D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9CF6EE5"/>
    <w:multiLevelType w:val="hybridMultilevel"/>
    <w:tmpl w:val="A50AE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CC614C"/>
    <w:multiLevelType w:val="hybridMultilevel"/>
    <w:tmpl w:val="BCD82F7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62F40061"/>
    <w:multiLevelType w:val="hybridMultilevel"/>
    <w:tmpl w:val="8946A3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E172A"/>
    <w:multiLevelType w:val="multilevel"/>
    <w:tmpl w:val="06707A1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73A842FB"/>
    <w:multiLevelType w:val="hybridMultilevel"/>
    <w:tmpl w:val="A24CAF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62238833">
    <w:abstractNumId w:val="12"/>
  </w:num>
  <w:num w:numId="2" w16cid:durableId="796414225">
    <w:abstractNumId w:val="11"/>
  </w:num>
  <w:num w:numId="3" w16cid:durableId="1153718154">
    <w:abstractNumId w:val="17"/>
  </w:num>
  <w:num w:numId="4" w16cid:durableId="41251432">
    <w:abstractNumId w:val="13"/>
  </w:num>
  <w:num w:numId="5" w16cid:durableId="1772045707">
    <w:abstractNumId w:val="9"/>
  </w:num>
  <w:num w:numId="6" w16cid:durableId="1711146397">
    <w:abstractNumId w:val="7"/>
  </w:num>
  <w:num w:numId="7" w16cid:durableId="432097369">
    <w:abstractNumId w:val="6"/>
  </w:num>
  <w:num w:numId="8" w16cid:durableId="1391340832">
    <w:abstractNumId w:val="5"/>
  </w:num>
  <w:num w:numId="9" w16cid:durableId="414058260">
    <w:abstractNumId w:val="4"/>
  </w:num>
  <w:num w:numId="10" w16cid:durableId="203371237">
    <w:abstractNumId w:val="8"/>
  </w:num>
  <w:num w:numId="11" w16cid:durableId="1003780273">
    <w:abstractNumId w:val="3"/>
  </w:num>
  <w:num w:numId="12" w16cid:durableId="2051219212">
    <w:abstractNumId w:val="2"/>
  </w:num>
  <w:num w:numId="13" w16cid:durableId="2062974549">
    <w:abstractNumId w:val="1"/>
  </w:num>
  <w:num w:numId="14" w16cid:durableId="489366075">
    <w:abstractNumId w:val="0"/>
  </w:num>
  <w:num w:numId="15" w16cid:durableId="595097019">
    <w:abstractNumId w:val="16"/>
  </w:num>
  <w:num w:numId="16" w16cid:durableId="1527910505">
    <w:abstractNumId w:val="18"/>
  </w:num>
  <w:num w:numId="17" w16cid:durableId="278996847">
    <w:abstractNumId w:val="14"/>
  </w:num>
  <w:num w:numId="18" w16cid:durableId="1740327873">
    <w:abstractNumId w:val="10"/>
  </w:num>
  <w:num w:numId="19" w16cid:durableId="140328676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A62"/>
    <w:rsid w:val="000005E5"/>
    <w:rsid w:val="000363AC"/>
    <w:rsid w:val="000542AD"/>
    <w:rsid w:val="00064E47"/>
    <w:rsid w:val="00083805"/>
    <w:rsid w:val="000D3995"/>
    <w:rsid w:val="00293B25"/>
    <w:rsid w:val="002B68FD"/>
    <w:rsid w:val="00313F3E"/>
    <w:rsid w:val="00341E94"/>
    <w:rsid w:val="00364752"/>
    <w:rsid w:val="003E7D4E"/>
    <w:rsid w:val="00414626"/>
    <w:rsid w:val="00442B3C"/>
    <w:rsid w:val="00637933"/>
    <w:rsid w:val="00642A8C"/>
    <w:rsid w:val="00751EA4"/>
    <w:rsid w:val="007959C6"/>
    <w:rsid w:val="007A414D"/>
    <w:rsid w:val="00851C4A"/>
    <w:rsid w:val="00863E44"/>
    <w:rsid w:val="008E767D"/>
    <w:rsid w:val="00946BD4"/>
    <w:rsid w:val="009856B2"/>
    <w:rsid w:val="009C6A72"/>
    <w:rsid w:val="00B41BC9"/>
    <w:rsid w:val="00C76B5D"/>
    <w:rsid w:val="00D3008A"/>
    <w:rsid w:val="00D87780"/>
    <w:rsid w:val="00E72A62"/>
    <w:rsid w:val="00E94641"/>
    <w:rsid w:val="00EA1C93"/>
    <w:rsid w:val="00F102CF"/>
    <w:rsid w:val="00F147BB"/>
    <w:rsid w:val="00FD51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671FA6"/>
  <w15:chartTrackingRefBased/>
  <w15:docId w15:val="{FDA4056E-CD53-4023-A6AD-62B46253E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2AD"/>
  </w:style>
  <w:style w:type="paragraph" w:styleId="Heading1">
    <w:name w:val="heading 1"/>
    <w:basedOn w:val="Normal"/>
    <w:next w:val="Normal"/>
    <w:link w:val="Heading1Char"/>
    <w:uiPriority w:val="9"/>
    <w:qFormat/>
    <w:rsid w:val="00442B3C"/>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442B3C"/>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442B3C"/>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442B3C"/>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442B3C"/>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442B3C"/>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442B3C"/>
    <w:pPr>
      <w:spacing w:before="240" w:after="60"/>
      <w:outlineLvl w:val="6"/>
    </w:pPr>
  </w:style>
  <w:style w:type="paragraph" w:styleId="Heading8">
    <w:name w:val="heading 8"/>
    <w:basedOn w:val="Normal"/>
    <w:next w:val="Normal"/>
    <w:link w:val="Heading8Char"/>
    <w:uiPriority w:val="9"/>
    <w:semiHidden/>
    <w:unhideWhenUsed/>
    <w:qFormat/>
    <w:rsid w:val="00442B3C"/>
    <w:pPr>
      <w:spacing w:before="240" w:after="60"/>
      <w:outlineLvl w:val="7"/>
    </w:pPr>
    <w:rPr>
      <w:i/>
      <w:iCs/>
    </w:rPr>
  </w:style>
  <w:style w:type="paragraph" w:styleId="Heading9">
    <w:name w:val="heading 9"/>
    <w:basedOn w:val="Normal"/>
    <w:next w:val="Normal"/>
    <w:link w:val="Heading9Char"/>
    <w:uiPriority w:val="9"/>
    <w:semiHidden/>
    <w:unhideWhenUsed/>
    <w:qFormat/>
    <w:rsid w:val="00442B3C"/>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Pr>
      <w:b/>
      <w:bCs/>
      <w:sz w:val="28"/>
      <w:szCs w:val="28"/>
    </w:rPr>
  </w:style>
  <w:style w:type="character" w:customStyle="1" w:styleId="Heading5Char">
    <w:name w:val="Heading 5 Char"/>
    <w:basedOn w:val="DefaultParagraphFont"/>
    <w:link w:val="Heading5"/>
    <w:uiPriority w:val="9"/>
    <w:semiHidden/>
    <w:rPr>
      <w:b/>
      <w:bCs/>
      <w:i/>
      <w:iCs/>
      <w:sz w:val="26"/>
      <w:szCs w:val="26"/>
    </w:rPr>
  </w:style>
  <w:style w:type="character" w:customStyle="1" w:styleId="Heading6Char">
    <w:name w:val="Heading 6 Char"/>
    <w:basedOn w:val="DefaultParagraphFont"/>
    <w:link w:val="Heading6"/>
    <w:uiPriority w:val="9"/>
    <w:semiHidden/>
    <w:rPr>
      <w:b/>
      <w:bCs/>
    </w:rPr>
  </w:style>
  <w:style w:type="character" w:customStyle="1" w:styleId="Heading7Char">
    <w:name w:val="Heading 7 Char"/>
    <w:basedOn w:val="DefaultParagraphFont"/>
    <w:link w:val="Heading7"/>
    <w:uiPriority w:val="9"/>
    <w:semiHidden/>
    <w:rPr>
      <w:sz w:val="24"/>
      <w:szCs w:val="24"/>
    </w:rPr>
  </w:style>
  <w:style w:type="character" w:customStyle="1" w:styleId="Heading8Char">
    <w:name w:val="Heading 8 Char"/>
    <w:basedOn w:val="DefaultParagraphFont"/>
    <w:link w:val="Heading8"/>
    <w:uiPriority w:val="9"/>
    <w:semiHidden/>
    <w:rPr>
      <w:i/>
      <w:iCs/>
      <w:sz w:val="24"/>
      <w:szCs w:val="24"/>
    </w:rPr>
  </w:style>
  <w:style w:type="character" w:customStyle="1" w:styleId="Heading9Char">
    <w:name w:val="Heading 9 Char"/>
    <w:basedOn w:val="DefaultParagraphFont"/>
    <w:link w:val="Heading9"/>
    <w:uiPriority w:val="9"/>
    <w:semiHidden/>
    <w:rPr>
      <w:rFonts w:asciiTheme="majorHAnsi" w:eastAsiaTheme="majorEastAsia" w:hAnsiTheme="majorHAnsi"/>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Pr>
      <w:rFonts w:asciiTheme="majorHAnsi" w:eastAsiaTheme="majorEastAsia" w:hAnsiTheme="majorHAnsi"/>
      <w:sz w:val="24"/>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rFonts w:asciiTheme="minorHAnsi" w:hAnsiTheme="minorHAnsi"/>
      <w:b/>
      <w:i/>
      <w:iCs/>
    </w:rPr>
  </w:style>
  <w:style w:type="paragraph" w:styleId="NoSpacing">
    <w:name w:val="No Spacing"/>
    <w:basedOn w:val="Normal"/>
    <w:link w:val="NoSpacingChar"/>
    <w:uiPriority w:val="1"/>
    <w:qFormat/>
    <w:rPr>
      <w:szCs w:val="32"/>
    </w:rPr>
  </w:style>
  <w:style w:type="paragraph" w:styleId="Quote">
    <w:name w:val="Quote"/>
    <w:basedOn w:val="Normal"/>
    <w:next w:val="Normal"/>
    <w:link w:val="QuoteChar"/>
    <w:uiPriority w:val="29"/>
    <w:qFormat/>
    <w:rPr>
      <w:i/>
    </w:rPr>
  </w:style>
  <w:style w:type="character" w:customStyle="1" w:styleId="QuoteChar">
    <w:name w:val="Quote Char"/>
    <w:basedOn w:val="DefaultParagraphFont"/>
    <w:link w:val="Quote"/>
    <w:uiPriority w:val="29"/>
    <w:rPr>
      <w:i/>
      <w:sz w:val="24"/>
      <w:szCs w:val="24"/>
    </w:rPr>
  </w:style>
  <w:style w:type="paragraph" w:styleId="IntenseQuote">
    <w:name w:val="Intense Quote"/>
    <w:basedOn w:val="Normal"/>
    <w:next w:val="Normal"/>
    <w:link w:val="IntenseQuoteChar"/>
    <w:uiPriority w:val="30"/>
    <w:qFormat/>
    <w:pPr>
      <w:ind w:left="720" w:right="720"/>
    </w:pPr>
    <w:rPr>
      <w:b/>
      <w:i/>
      <w:szCs w:val="22"/>
    </w:rPr>
  </w:style>
  <w:style w:type="character" w:customStyle="1" w:styleId="IntenseQuoteChar">
    <w:name w:val="Intense Quote Char"/>
    <w:basedOn w:val="DefaultParagraphFont"/>
    <w:link w:val="IntenseQuote"/>
    <w:uiPriority w:val="30"/>
    <w:rPr>
      <w:b/>
      <w:i/>
      <w:sz w:val="24"/>
    </w:rPr>
  </w:style>
  <w:style w:type="character" w:styleId="SubtleEmphasis">
    <w:name w:val="Subtle Emphasis"/>
    <w:uiPriority w:val="19"/>
    <w:qFormat/>
    <w:rPr>
      <w:i/>
      <w:color w:val="5A5A5A" w:themeColor="text1" w:themeTint="A5"/>
    </w:rPr>
  </w:style>
  <w:style w:type="character" w:styleId="IntenseEmphasis">
    <w:name w:val="Intense Emphasis"/>
    <w:basedOn w:val="DefaultParagraphFont"/>
    <w:uiPriority w:val="21"/>
    <w:qFormat/>
    <w:rPr>
      <w:b/>
      <w:i/>
      <w:sz w:val="24"/>
      <w:szCs w:val="24"/>
      <w:u w:val="single"/>
    </w:rPr>
  </w:style>
  <w:style w:type="character" w:styleId="SubtleReference">
    <w:name w:val="Subtle Reference"/>
    <w:basedOn w:val="DefaultParagraphFont"/>
    <w:uiPriority w:val="31"/>
    <w:qFormat/>
    <w:rPr>
      <w:sz w:val="24"/>
      <w:szCs w:val="24"/>
      <w:u w:val="single"/>
    </w:rPr>
  </w:style>
  <w:style w:type="character" w:styleId="IntenseReference">
    <w:name w:val="Intense Reference"/>
    <w:basedOn w:val="DefaultParagraphFont"/>
    <w:uiPriority w:val="32"/>
    <w:qFormat/>
    <w:rPr>
      <w:b/>
      <w:sz w:val="24"/>
      <w:u w:val="single"/>
    </w:rPr>
  </w:style>
  <w:style w:type="character" w:styleId="BookTitle">
    <w:name w:val="Book Title"/>
    <w:basedOn w:val="DefaultParagraphFont"/>
    <w:uiPriority w:val="33"/>
    <w:qFormat/>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pPr>
      <w:outlineLvl w:val="9"/>
    </w:pPr>
  </w:style>
  <w:style w:type="paragraph" w:styleId="Caption">
    <w:name w:val="caption"/>
    <w:basedOn w:val="Normal"/>
    <w:next w:val="Normal"/>
    <w:uiPriority w:val="35"/>
    <w:semiHidden/>
    <w:unhideWhenUsed/>
    <w:rsid w:val="000005E5"/>
    <w:pPr>
      <w:spacing w:after="200" w:line="240" w:lineRule="auto"/>
    </w:pPr>
    <w:rPr>
      <w:i/>
      <w:iCs/>
      <w:color w:val="6E747A" w:themeColor="text2"/>
      <w:sz w:val="22"/>
      <w:szCs w:val="18"/>
    </w:rPr>
  </w:style>
  <w:style w:type="paragraph" w:styleId="BalloonText">
    <w:name w:val="Balloon Text"/>
    <w:basedOn w:val="Normal"/>
    <w:link w:val="BalloonTextChar"/>
    <w:uiPriority w:val="99"/>
    <w:semiHidden/>
    <w:unhideWhenUsed/>
    <w:rsid w:val="000005E5"/>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0005E5"/>
    <w:rPr>
      <w:rFonts w:ascii="Segoe UI" w:hAnsi="Segoe UI" w:cs="Segoe UI"/>
      <w:sz w:val="22"/>
      <w:szCs w:val="18"/>
    </w:rPr>
  </w:style>
  <w:style w:type="paragraph" w:styleId="BodyText3">
    <w:name w:val="Body Text 3"/>
    <w:basedOn w:val="Normal"/>
    <w:link w:val="BodyText3Char"/>
    <w:uiPriority w:val="99"/>
    <w:semiHidden/>
    <w:unhideWhenUsed/>
    <w:rsid w:val="000005E5"/>
    <w:pPr>
      <w:spacing w:after="120"/>
    </w:pPr>
    <w:rPr>
      <w:sz w:val="22"/>
      <w:szCs w:val="16"/>
    </w:rPr>
  </w:style>
  <w:style w:type="character" w:customStyle="1" w:styleId="BodyText3Char">
    <w:name w:val="Body Text 3 Char"/>
    <w:basedOn w:val="DefaultParagraphFont"/>
    <w:link w:val="BodyText3"/>
    <w:uiPriority w:val="99"/>
    <w:semiHidden/>
    <w:rsid w:val="000005E5"/>
    <w:rPr>
      <w:sz w:val="22"/>
      <w:szCs w:val="16"/>
    </w:rPr>
  </w:style>
  <w:style w:type="paragraph" w:styleId="BodyTextIndent3">
    <w:name w:val="Body Text Indent 3"/>
    <w:basedOn w:val="Normal"/>
    <w:link w:val="BodyTextIndent3Char"/>
    <w:uiPriority w:val="99"/>
    <w:semiHidden/>
    <w:unhideWhenUsed/>
    <w:rsid w:val="000005E5"/>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0005E5"/>
    <w:rPr>
      <w:sz w:val="22"/>
      <w:szCs w:val="16"/>
    </w:rPr>
  </w:style>
  <w:style w:type="character" w:styleId="CommentReference">
    <w:name w:val="annotation reference"/>
    <w:basedOn w:val="DefaultParagraphFont"/>
    <w:uiPriority w:val="99"/>
    <w:semiHidden/>
    <w:unhideWhenUsed/>
    <w:rsid w:val="000005E5"/>
    <w:rPr>
      <w:sz w:val="22"/>
      <w:szCs w:val="16"/>
    </w:rPr>
  </w:style>
  <w:style w:type="paragraph" w:styleId="CommentText">
    <w:name w:val="annotation text"/>
    <w:basedOn w:val="Normal"/>
    <w:link w:val="CommentTextChar"/>
    <w:uiPriority w:val="99"/>
    <w:semiHidden/>
    <w:unhideWhenUsed/>
    <w:rsid w:val="000005E5"/>
    <w:pPr>
      <w:spacing w:line="240" w:lineRule="auto"/>
    </w:pPr>
    <w:rPr>
      <w:sz w:val="22"/>
      <w:szCs w:val="20"/>
    </w:rPr>
  </w:style>
  <w:style w:type="character" w:customStyle="1" w:styleId="CommentTextChar">
    <w:name w:val="Comment Text Char"/>
    <w:basedOn w:val="DefaultParagraphFont"/>
    <w:link w:val="CommentText"/>
    <w:uiPriority w:val="99"/>
    <w:semiHidden/>
    <w:rsid w:val="000005E5"/>
    <w:rPr>
      <w:sz w:val="22"/>
      <w:szCs w:val="20"/>
    </w:rPr>
  </w:style>
  <w:style w:type="paragraph" w:styleId="CommentSubject">
    <w:name w:val="annotation subject"/>
    <w:basedOn w:val="CommentText"/>
    <w:next w:val="CommentText"/>
    <w:link w:val="CommentSubjectChar"/>
    <w:uiPriority w:val="99"/>
    <w:semiHidden/>
    <w:unhideWhenUsed/>
    <w:rsid w:val="000005E5"/>
    <w:rPr>
      <w:b/>
      <w:bCs/>
    </w:rPr>
  </w:style>
  <w:style w:type="character" w:customStyle="1" w:styleId="CommentSubjectChar">
    <w:name w:val="Comment Subject Char"/>
    <w:basedOn w:val="CommentTextChar"/>
    <w:link w:val="CommentSubject"/>
    <w:uiPriority w:val="99"/>
    <w:semiHidden/>
    <w:rsid w:val="000005E5"/>
    <w:rPr>
      <w:b/>
      <w:bCs/>
      <w:sz w:val="22"/>
      <w:szCs w:val="20"/>
    </w:rPr>
  </w:style>
  <w:style w:type="paragraph" w:styleId="DocumentMap">
    <w:name w:val="Document Map"/>
    <w:basedOn w:val="Normal"/>
    <w:link w:val="DocumentMapChar"/>
    <w:uiPriority w:val="99"/>
    <w:semiHidden/>
    <w:unhideWhenUsed/>
    <w:rsid w:val="000005E5"/>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0005E5"/>
    <w:rPr>
      <w:rFonts w:ascii="Segoe UI" w:hAnsi="Segoe UI" w:cs="Segoe UI"/>
      <w:sz w:val="22"/>
      <w:szCs w:val="16"/>
    </w:rPr>
  </w:style>
  <w:style w:type="paragraph" w:styleId="EndnoteText">
    <w:name w:val="endnote text"/>
    <w:basedOn w:val="Normal"/>
    <w:link w:val="EndnoteTextChar"/>
    <w:uiPriority w:val="99"/>
    <w:semiHidden/>
    <w:unhideWhenUsed/>
    <w:rsid w:val="000005E5"/>
    <w:pPr>
      <w:spacing w:line="240" w:lineRule="auto"/>
    </w:pPr>
    <w:rPr>
      <w:sz w:val="22"/>
      <w:szCs w:val="20"/>
    </w:rPr>
  </w:style>
  <w:style w:type="character" w:customStyle="1" w:styleId="EndnoteTextChar">
    <w:name w:val="Endnote Text Char"/>
    <w:basedOn w:val="DefaultParagraphFont"/>
    <w:link w:val="EndnoteText"/>
    <w:uiPriority w:val="99"/>
    <w:semiHidden/>
    <w:rsid w:val="000005E5"/>
    <w:rPr>
      <w:sz w:val="22"/>
      <w:szCs w:val="20"/>
    </w:rPr>
  </w:style>
  <w:style w:type="paragraph" w:styleId="EnvelopeReturn">
    <w:name w:val="envelope return"/>
    <w:basedOn w:val="Normal"/>
    <w:uiPriority w:val="99"/>
    <w:semiHidden/>
    <w:unhideWhenUsed/>
    <w:rsid w:val="000005E5"/>
    <w:pPr>
      <w:spacing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0005E5"/>
    <w:pPr>
      <w:spacing w:line="240" w:lineRule="auto"/>
    </w:pPr>
    <w:rPr>
      <w:sz w:val="22"/>
      <w:szCs w:val="20"/>
    </w:rPr>
  </w:style>
  <w:style w:type="character" w:customStyle="1" w:styleId="FootnoteTextChar">
    <w:name w:val="Footnote Text Char"/>
    <w:basedOn w:val="DefaultParagraphFont"/>
    <w:link w:val="FootnoteText"/>
    <w:uiPriority w:val="99"/>
    <w:semiHidden/>
    <w:rsid w:val="000005E5"/>
    <w:rPr>
      <w:sz w:val="22"/>
      <w:szCs w:val="20"/>
    </w:rPr>
  </w:style>
  <w:style w:type="character" w:styleId="HTMLCode">
    <w:name w:val="HTML Code"/>
    <w:basedOn w:val="DefaultParagraphFont"/>
    <w:uiPriority w:val="99"/>
    <w:semiHidden/>
    <w:unhideWhenUsed/>
    <w:rsid w:val="000005E5"/>
    <w:rPr>
      <w:rFonts w:ascii="Consolas" w:hAnsi="Consolas"/>
      <w:sz w:val="22"/>
      <w:szCs w:val="20"/>
    </w:rPr>
  </w:style>
  <w:style w:type="character" w:styleId="HTMLKeyboard">
    <w:name w:val="HTML Keyboard"/>
    <w:basedOn w:val="DefaultParagraphFont"/>
    <w:uiPriority w:val="99"/>
    <w:semiHidden/>
    <w:unhideWhenUsed/>
    <w:rsid w:val="000005E5"/>
    <w:rPr>
      <w:rFonts w:ascii="Consolas" w:hAnsi="Consolas"/>
      <w:sz w:val="22"/>
      <w:szCs w:val="20"/>
    </w:rPr>
  </w:style>
  <w:style w:type="paragraph" w:styleId="HTMLPreformatted">
    <w:name w:val="HTML Preformatted"/>
    <w:basedOn w:val="Normal"/>
    <w:link w:val="HTMLPreformattedChar"/>
    <w:uiPriority w:val="99"/>
    <w:semiHidden/>
    <w:unhideWhenUsed/>
    <w:rsid w:val="000005E5"/>
    <w:pPr>
      <w:spacing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0005E5"/>
    <w:rPr>
      <w:rFonts w:ascii="Consolas" w:hAnsi="Consolas"/>
      <w:sz w:val="22"/>
      <w:szCs w:val="20"/>
    </w:rPr>
  </w:style>
  <w:style w:type="character" w:styleId="HTMLTypewriter">
    <w:name w:val="HTML Typewriter"/>
    <w:basedOn w:val="DefaultParagraphFont"/>
    <w:uiPriority w:val="99"/>
    <w:semiHidden/>
    <w:unhideWhenUsed/>
    <w:rsid w:val="000005E5"/>
    <w:rPr>
      <w:rFonts w:ascii="Consolas" w:hAnsi="Consolas"/>
      <w:sz w:val="22"/>
      <w:szCs w:val="20"/>
    </w:rPr>
  </w:style>
  <w:style w:type="paragraph" w:styleId="MacroText">
    <w:name w:val="macro"/>
    <w:link w:val="MacroTextChar"/>
    <w:uiPriority w:val="99"/>
    <w:semiHidden/>
    <w:unhideWhenUsed/>
    <w:rsid w:val="000005E5"/>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2"/>
      <w:szCs w:val="20"/>
    </w:rPr>
  </w:style>
  <w:style w:type="character" w:customStyle="1" w:styleId="MacroTextChar">
    <w:name w:val="Macro Text Char"/>
    <w:basedOn w:val="DefaultParagraphFont"/>
    <w:link w:val="MacroText"/>
    <w:uiPriority w:val="99"/>
    <w:semiHidden/>
    <w:rsid w:val="000005E5"/>
    <w:rPr>
      <w:rFonts w:ascii="Consolas" w:hAnsi="Consolas"/>
      <w:sz w:val="22"/>
      <w:szCs w:val="20"/>
    </w:rPr>
  </w:style>
  <w:style w:type="paragraph" w:styleId="PlainText">
    <w:name w:val="Plain Text"/>
    <w:basedOn w:val="Normal"/>
    <w:link w:val="PlainTextChar"/>
    <w:uiPriority w:val="99"/>
    <w:semiHidden/>
    <w:unhideWhenUsed/>
    <w:rsid w:val="000005E5"/>
    <w:pPr>
      <w:spacing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0005E5"/>
    <w:rPr>
      <w:rFonts w:ascii="Consolas" w:hAnsi="Consolas"/>
      <w:sz w:val="22"/>
      <w:szCs w:val="21"/>
    </w:rPr>
  </w:style>
  <w:style w:type="paragraph" w:styleId="BlockText">
    <w:name w:val="Block Text"/>
    <w:basedOn w:val="Normal"/>
    <w:uiPriority w:val="99"/>
    <w:semiHidden/>
    <w:unhideWhenUsed/>
    <w:rsid w:val="000005E5"/>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cstheme="minorBidi"/>
      <w:i/>
      <w:iCs/>
      <w:color w:val="1F4E79" w:themeColor="accent1" w:themeShade="80"/>
    </w:rPr>
  </w:style>
  <w:style w:type="character" w:styleId="Hyperlink">
    <w:name w:val="Hyperlink"/>
    <w:basedOn w:val="DefaultParagraphFont"/>
    <w:uiPriority w:val="99"/>
    <w:unhideWhenUsed/>
    <w:rsid w:val="000005E5"/>
    <w:rPr>
      <w:color w:val="806000" w:themeColor="accent4" w:themeShade="80"/>
      <w:u w:val="single"/>
    </w:rPr>
  </w:style>
  <w:style w:type="character" w:styleId="PlaceholderText">
    <w:name w:val="Placeholder Text"/>
    <w:basedOn w:val="DefaultParagraphFont"/>
    <w:uiPriority w:val="99"/>
    <w:semiHidden/>
    <w:rsid w:val="000005E5"/>
    <w:rPr>
      <w:color w:val="52565B" w:themeColor="text2" w:themeShade="BF"/>
    </w:rPr>
  </w:style>
  <w:style w:type="paragraph" w:styleId="Header">
    <w:name w:val="header"/>
    <w:basedOn w:val="Normal"/>
    <w:link w:val="HeaderChar"/>
    <w:uiPriority w:val="99"/>
    <w:unhideWhenUsed/>
    <w:rsid w:val="00E72A62"/>
    <w:pPr>
      <w:tabs>
        <w:tab w:val="center" w:pos="4680"/>
        <w:tab w:val="right" w:pos="9360"/>
      </w:tabs>
      <w:spacing w:line="240" w:lineRule="auto"/>
    </w:pPr>
  </w:style>
  <w:style w:type="character" w:customStyle="1" w:styleId="HeaderChar">
    <w:name w:val="Header Char"/>
    <w:basedOn w:val="DefaultParagraphFont"/>
    <w:link w:val="Header"/>
    <w:uiPriority w:val="99"/>
    <w:rsid w:val="00E72A62"/>
  </w:style>
  <w:style w:type="paragraph" w:styleId="Footer">
    <w:name w:val="footer"/>
    <w:basedOn w:val="Normal"/>
    <w:link w:val="FooterChar"/>
    <w:uiPriority w:val="99"/>
    <w:unhideWhenUsed/>
    <w:rsid w:val="00E72A62"/>
    <w:pPr>
      <w:tabs>
        <w:tab w:val="center" w:pos="4680"/>
        <w:tab w:val="right" w:pos="9360"/>
      </w:tabs>
      <w:spacing w:line="240" w:lineRule="auto"/>
    </w:pPr>
  </w:style>
  <w:style w:type="character" w:customStyle="1" w:styleId="FooterChar">
    <w:name w:val="Footer Char"/>
    <w:basedOn w:val="DefaultParagraphFont"/>
    <w:link w:val="Footer"/>
    <w:uiPriority w:val="99"/>
    <w:rsid w:val="00E72A62"/>
  </w:style>
  <w:style w:type="character" w:customStyle="1" w:styleId="NoSpacingChar">
    <w:name w:val="No Spacing Char"/>
    <w:basedOn w:val="DefaultParagraphFont"/>
    <w:link w:val="NoSpacing"/>
    <w:uiPriority w:val="1"/>
    <w:rsid w:val="00D3008A"/>
    <w:rPr>
      <w:szCs w:val="32"/>
    </w:rPr>
  </w:style>
  <w:style w:type="paragraph" w:styleId="ListParagraph">
    <w:name w:val="List Paragraph"/>
    <w:basedOn w:val="Normal"/>
    <w:uiPriority w:val="34"/>
    <w:qFormat/>
    <w:rsid w:val="00637933"/>
    <w:pPr>
      <w:spacing w:after="160" w:line="259" w:lineRule="auto"/>
      <w:ind w:left="720"/>
      <w:contextualSpacing/>
    </w:pPr>
    <w:rPr>
      <w:rFonts w:eastAsiaTheme="minorHAnsi" w:cstheme="minorBidi"/>
      <w:kern w:val="2"/>
      <w:sz w:val="22"/>
      <w:szCs w:val="22"/>
      <w14:ligatures w14:val="standardContextual"/>
    </w:rPr>
  </w:style>
  <w:style w:type="character" w:styleId="UnresolvedMention">
    <w:name w:val="Unresolved Mention"/>
    <w:basedOn w:val="DefaultParagraphFont"/>
    <w:uiPriority w:val="99"/>
    <w:semiHidden/>
    <w:unhideWhenUsed/>
    <w:rsid w:val="00313F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102289">
      <w:bodyDiv w:val="1"/>
      <w:marLeft w:val="0"/>
      <w:marRight w:val="0"/>
      <w:marTop w:val="0"/>
      <w:marBottom w:val="0"/>
      <w:divBdr>
        <w:top w:val="none" w:sz="0" w:space="0" w:color="auto"/>
        <w:left w:val="none" w:sz="0" w:space="0" w:color="auto"/>
        <w:bottom w:val="none" w:sz="0" w:space="0" w:color="auto"/>
        <w:right w:val="none" w:sz="0" w:space="0" w:color="auto"/>
      </w:divBdr>
    </w:div>
    <w:div w:id="636421049">
      <w:bodyDiv w:val="1"/>
      <w:marLeft w:val="0"/>
      <w:marRight w:val="0"/>
      <w:marTop w:val="0"/>
      <w:marBottom w:val="0"/>
      <w:divBdr>
        <w:top w:val="none" w:sz="0" w:space="0" w:color="auto"/>
        <w:left w:val="none" w:sz="0" w:space="0" w:color="auto"/>
        <w:bottom w:val="none" w:sz="0" w:space="0" w:color="auto"/>
        <w:right w:val="none" w:sz="0" w:space="0" w:color="auto"/>
      </w:divBdr>
      <w:divsChild>
        <w:div w:id="1631276268">
          <w:marLeft w:val="0"/>
          <w:marRight w:val="0"/>
          <w:marTop w:val="0"/>
          <w:marBottom w:val="0"/>
          <w:divBdr>
            <w:top w:val="none" w:sz="0" w:space="0" w:color="auto"/>
            <w:left w:val="none" w:sz="0" w:space="0" w:color="auto"/>
            <w:bottom w:val="none" w:sz="0" w:space="0" w:color="auto"/>
            <w:right w:val="none" w:sz="0" w:space="0" w:color="auto"/>
          </w:divBdr>
          <w:divsChild>
            <w:div w:id="1481926786">
              <w:marLeft w:val="0"/>
              <w:marRight w:val="0"/>
              <w:marTop w:val="0"/>
              <w:marBottom w:val="0"/>
              <w:divBdr>
                <w:top w:val="none" w:sz="0" w:space="0" w:color="auto"/>
                <w:left w:val="none" w:sz="0" w:space="0" w:color="auto"/>
                <w:bottom w:val="none" w:sz="0" w:space="0" w:color="auto"/>
                <w:right w:val="none" w:sz="0" w:space="0" w:color="auto"/>
              </w:divBdr>
              <w:divsChild>
                <w:div w:id="4501698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36059209">
          <w:marLeft w:val="0"/>
          <w:marRight w:val="0"/>
          <w:marTop w:val="0"/>
          <w:marBottom w:val="0"/>
          <w:divBdr>
            <w:top w:val="none" w:sz="0" w:space="0" w:color="auto"/>
            <w:left w:val="none" w:sz="0" w:space="0" w:color="auto"/>
            <w:bottom w:val="none" w:sz="0" w:space="0" w:color="auto"/>
            <w:right w:val="none" w:sz="0" w:space="0" w:color="auto"/>
          </w:divBdr>
          <w:divsChild>
            <w:div w:id="224486366">
              <w:marLeft w:val="0"/>
              <w:marRight w:val="0"/>
              <w:marTop w:val="0"/>
              <w:marBottom w:val="0"/>
              <w:divBdr>
                <w:top w:val="none" w:sz="0" w:space="0" w:color="auto"/>
                <w:left w:val="none" w:sz="0" w:space="0" w:color="auto"/>
                <w:bottom w:val="none" w:sz="0" w:space="0" w:color="auto"/>
                <w:right w:val="none" w:sz="0" w:space="0" w:color="auto"/>
              </w:divBdr>
              <w:divsChild>
                <w:div w:id="5488083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tmp"/><Relationship Id="rId21" Type="http://schemas.openxmlformats.org/officeDocument/2006/relationships/image" Target="media/image13.png"/><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tmp"/><Relationship Id="rId50" Type="http://schemas.openxmlformats.org/officeDocument/2006/relationships/image" Target="media/image42.tmp"/><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tmp"/><Relationship Id="rId29" Type="http://schemas.openxmlformats.org/officeDocument/2006/relationships/image" Target="media/image21.png"/><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image" Target="media/image45.tmp"/><Relationship Id="rId58"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image" Target="media/image40.tmp"/><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tmp"/><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tmp"/><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tmp"/><Relationship Id="rId49" Type="http://schemas.openxmlformats.org/officeDocument/2006/relationships/image" Target="media/image41.tmp"/><Relationship Id="rId57" Type="http://schemas.openxmlformats.org/officeDocument/2006/relationships/footer" Target="footer2.xml"/><Relationship Id="rId10" Type="http://schemas.openxmlformats.org/officeDocument/2006/relationships/image" Target="media/image2.tmp"/><Relationship Id="rId31" Type="http://schemas.openxmlformats.org/officeDocument/2006/relationships/image" Target="media/image23.png"/><Relationship Id="rId44" Type="http://schemas.openxmlformats.org/officeDocument/2006/relationships/image" Target="media/image36.tmp"/><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tm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rea\AppData\Roaming\Microsoft\Templates\Classic%20double%20spaced%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EAFD5DEEE041B2A4C41BF8A850CF62"/>
        <w:category>
          <w:name w:val="General"/>
          <w:gallery w:val="placeholder"/>
        </w:category>
        <w:types>
          <w:type w:val="bbPlcHdr"/>
        </w:types>
        <w:behaviors>
          <w:behavior w:val="content"/>
        </w:behaviors>
        <w:guid w:val="{94CBF432-E2B4-4C1B-B819-8D153D3C7175}"/>
      </w:docPartPr>
      <w:docPartBody>
        <w:p w:rsidR="00E318C6" w:rsidRDefault="00F45F15">
          <w:r w:rsidRPr="007425B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2AFF" w:usb1="4000F9FB" w:usb2="00040000"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F15"/>
    <w:rsid w:val="00131C26"/>
    <w:rsid w:val="00376BD5"/>
    <w:rsid w:val="006847D2"/>
    <w:rsid w:val="00C06DF0"/>
    <w:rsid w:val="00CB6D93"/>
    <w:rsid w:val="00E318C6"/>
    <w:rsid w:val="00F45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F15"/>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5F15"/>
    <w:rPr>
      <w:color w:val="323E4F" w:themeColor="text2" w:themeShade="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6E747A"/>
      </a:dk2>
      <a:lt2>
        <a:srgbClr val="E7E6E6"/>
      </a:lt2>
      <a:accent1>
        <a:srgbClr val="5B9BD5"/>
      </a:accent1>
      <a:accent2>
        <a:srgbClr val="ED7D31"/>
      </a:accent2>
      <a:accent3>
        <a:srgbClr val="A5A5A5"/>
      </a:accent3>
      <a:accent4>
        <a:srgbClr val="FFC000"/>
      </a:accent4>
      <a:accent5>
        <a:srgbClr val="4472C4"/>
      </a:accent5>
      <a:accent6>
        <a:srgbClr val="70AD47"/>
      </a:accent6>
      <a:hlink>
        <a:srgbClr val="F7B615"/>
      </a:hlink>
      <a:folHlink>
        <a:srgbClr val="704404"/>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760EB6-6E5D-4091-AF52-BF19287FC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double spaced (blank)</Template>
  <TotalTime>144</TotalTime>
  <Pages>55</Pages>
  <Words>5256</Words>
  <Characters>29963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Skya PC</dc:creator>
  <cp:lastModifiedBy>Lourdes Maria</cp:lastModifiedBy>
  <cp:revision>14</cp:revision>
  <cp:lastPrinted>2023-05-08T16:25:00Z</cp:lastPrinted>
  <dcterms:created xsi:type="dcterms:W3CDTF">2023-05-08T03:24:00Z</dcterms:created>
  <dcterms:modified xsi:type="dcterms:W3CDTF">2023-05-08T17:34:00Z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LocalizationTags">
    <vt:lpwstr/>
  </property>
  <property fmtid="{D5CDD505-2E9C-101B-9397-08002B2CF9AE}" pid="5" name="FeatureTags">
    <vt:lpwstr/>
  </property>
  <property fmtid="{D5CDD505-2E9C-101B-9397-08002B2CF9AE}" pid="6" name="CampaignTags">
    <vt:lpwstr/>
  </property>
  <property fmtid="{D5CDD505-2E9C-101B-9397-08002B2CF9AE}" pid="7" name="ScenarioTags">
    <vt:lpwstr/>
  </property>
</Properties>
</file>